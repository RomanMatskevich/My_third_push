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505BD" w14:textId="2ACF7CD7" w:rsidR="003B4B06" w:rsidRPr="003C6951" w:rsidRDefault="003B4B06" w:rsidP="00954BE3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  <w:lang w:val="ru-RU"/>
        </w:rPr>
      </w:pPr>
    </w:p>
    <w:p w14:paraId="69A55457" w14:textId="273C65B9" w:rsidR="00762F07" w:rsidRPr="00437022" w:rsidRDefault="00437022" w:rsidP="00762F07">
      <w:pPr>
        <w:jc w:val="center"/>
        <w:rPr>
          <w:b/>
          <w:sz w:val="32"/>
          <w:lang w:val="ru-RU"/>
        </w:rPr>
      </w:pPr>
      <w:r w:rsidRPr="00437022">
        <w:rPr>
          <w:b/>
          <w:sz w:val="32"/>
        </w:rPr>
        <w:t>ЛАБОРАТОРНА РОБОТА №</w:t>
      </w:r>
      <w:r w:rsidRPr="00437022">
        <w:rPr>
          <w:b/>
          <w:sz w:val="32"/>
          <w:lang w:val="ru-RU"/>
        </w:rPr>
        <w:t>8</w:t>
      </w:r>
    </w:p>
    <w:p w14:paraId="52BD47B8" w14:textId="77777777" w:rsidR="00437022" w:rsidRDefault="00437022" w:rsidP="00437022">
      <w:pPr>
        <w:jc w:val="center"/>
      </w:pPr>
      <w:r w:rsidRPr="003D3F3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>МОНІТОРИНГ ВИКОРИСТАННЯ ПАМ’ЯТІ ТА</w:t>
      </w:r>
    </w:p>
    <w:p w14:paraId="427546F8" w14:textId="77777777" w:rsidR="00437022" w:rsidRPr="003D3F35" w:rsidRDefault="00437022" w:rsidP="00437022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ПРОЦЕСОРНОГО ЧАСУ У </w:t>
      </w:r>
      <w: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  <w:t>LINUX</w:t>
      </w:r>
      <w:r w:rsidRPr="003D3F3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 ТА </w:t>
      </w:r>
      <w: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  <w:t>WINDOWS</w:t>
      </w:r>
    </w:p>
    <w:p w14:paraId="28306BDE" w14:textId="77777777" w:rsidR="00437022" w:rsidRPr="003D3F35" w:rsidRDefault="00437022" w:rsidP="00437022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</w:pPr>
    </w:p>
    <w:p w14:paraId="4F840942" w14:textId="77777777" w:rsidR="00437022" w:rsidRDefault="00762F07" w:rsidP="00437022">
      <w:r w:rsidRPr="00CE7AB8">
        <w:rPr>
          <w:b/>
          <w:sz w:val="28"/>
        </w:rPr>
        <w:t>Мета:</w:t>
      </w:r>
      <w:r>
        <w:t xml:space="preserve"> </w:t>
      </w:r>
      <w:r w:rsidR="00437022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навчитися здійснювати спостереження за використанням ча- </w:t>
      </w:r>
    </w:p>
    <w:p w14:paraId="17640F2E" w14:textId="2BC7434A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су ЦП та пам'яті в операційній системі. </w:t>
      </w:r>
    </w:p>
    <w:p w14:paraId="7887FFD5" w14:textId="77777777" w:rsidR="00437022" w:rsidRDefault="00437022" w:rsidP="00437022">
      <w:r w:rsidRPr="003D3F3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Хід роботи: </w:t>
      </w:r>
    </w:p>
    <w:p w14:paraId="083F46B5" w14:textId="77777777" w:rsidR="00437022" w:rsidRDefault="00437022" w:rsidP="00437022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8.1.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Виконано за наступним планом: </w:t>
      </w:r>
    </w:p>
    <w:p w14:paraId="7E88541C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в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18.04 запущено Системний монітор, активовано вкладку Ресурси; </w:t>
      </w:r>
    </w:p>
    <w:p w14:paraId="4F0FA584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переведено віртуальну машину у повноекранний режим. Запущено декіль- </w:t>
      </w:r>
    </w:p>
    <w:p w14:paraId="264D8FCC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ка довільних програм. Їх запуск здійснено одну за одною, не чекаючи, доки кожна </w:t>
      </w:r>
    </w:p>
    <w:p w14:paraId="08924C98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 них повністю завантажиться. При цьому досліджено, як змінюються показники </w:t>
      </w:r>
    </w:p>
    <w:p w14:paraId="6F9121A2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(графік історії ЦП та графік історії пам'яті та свопінгу, характеристики процесор, </w:t>
      </w:r>
    </w:p>
    <w:p w14:paraId="2DC42975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пам’ять та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swap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). Почергово закрито програми. Знову досліджено зміни показ- </w:t>
      </w:r>
    </w:p>
    <w:p w14:paraId="59772CAB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ників;</w:t>
      </w:r>
    </w:p>
    <w:p w14:paraId="4BF97AAE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дано відповіді на запитання у вигляді таблиці 1. </w:t>
      </w:r>
    </w:p>
    <w:p w14:paraId="3CE447E4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Перед запуском нових програм відсоток використання цп коливався в райо- </w:t>
      </w:r>
    </w:p>
    <w:p w14:paraId="1CA6D823" w14:textId="616C2373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ні 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40%, використовувалося 1,2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Гб(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63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,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5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%) основної пам’яті та 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446Мб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(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99.9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%) простору підкачування. </w:t>
      </w:r>
    </w:p>
    <w:p w14:paraId="26DF4297" w14:textId="77777777" w:rsidR="00D61C31" w:rsidRPr="003D3F35" w:rsidRDefault="00437022" w:rsidP="00D61C31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Для експерименту було використано 3 додатки: </w:t>
      </w:r>
      <w:r w:rsidR="00D61C31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Пошту</w:t>
      </w:r>
      <w:r w:rsidR="00D61C31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, </w:t>
      </w:r>
      <w:r w:rsidR="00D61C31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Мозилу</w:t>
      </w:r>
      <w:r w:rsidR="00D61C31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та </w:t>
      </w:r>
    </w:p>
    <w:p w14:paraId="5E0A506D" w14:textId="77777777" w:rsidR="00D61C31" w:rsidRPr="003D3F35" w:rsidRDefault="00D61C31" w:rsidP="00D61C31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програми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</w:t>
      </w:r>
    </w:p>
    <w:p w14:paraId="0CD00CC6" w14:textId="7CC82FD0" w:rsidR="00437022" w:rsidRDefault="00437022" w:rsidP="00D61C3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0FA92BD5" w14:textId="77777777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192E3B19" w14:textId="77777777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0B0A1E28" w14:textId="77777777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48D6F50A" w14:textId="77777777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5A4D48DA" w14:textId="47EF77E2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lastRenderedPageBreak/>
        <w:t xml:space="preserve">Після початку запуску програм ресурси процеса використовувались на 95- </w:t>
      </w:r>
    </w:p>
    <w:p w14:paraId="6AAC329C" w14:textId="2A542773" w:rsidR="00437022" w:rsidRPr="00D61C31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100% та 1,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4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Гб(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71.5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%) основної пам’яті</w:t>
      </w:r>
    </w:p>
    <w:p w14:paraId="6B1E7B49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Після повного запуску програм використання ЦП нормалізувалось та коли- </w:t>
      </w:r>
    </w:p>
    <w:p w14:paraId="0B6C9FF3" w14:textId="7E8B576E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валось в районі 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90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%. Використання ресурсів основної пам’яті та простору під- </w:t>
      </w:r>
    </w:p>
    <w:p w14:paraId="6140EDA4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качування не змінилось. </w:t>
      </w:r>
    </w:p>
    <w:p w14:paraId="12E9878B" w14:textId="5A40BED2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Під час завершення роботи програм відсоток використання ЦП 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спустився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до 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70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</w:t>
      </w:r>
    </w:p>
    <w:p w14:paraId="2401A69B" w14:textId="362F3814" w:rsidR="00437022" w:rsidRDefault="00D61C31" w:rsidP="00437022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75</w:t>
      </w:r>
      <w:r w:rsidR="00437022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%. Відсоток використання пам’яті зменшився до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50</w:t>
      </w:r>
      <w:r w:rsidR="00437022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%, що дорівню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1</w:t>
      </w:r>
      <w:r w:rsidR="00437022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Гб. </w:t>
      </w:r>
    </w:p>
    <w:p w14:paraId="6E614A3E" w14:textId="77777777" w:rsidR="00437022" w:rsidRDefault="00437022" w:rsidP="0043702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Простір підкачування напротязі всього експерименту не змінювався, оскіль- </w:t>
      </w:r>
    </w:p>
    <w:p w14:paraId="256A26BC" w14:textId="771CAFB3" w:rsidR="00437022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ки завжди</w:t>
      </w:r>
      <w:r w:rsidR="00D61C3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не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вистачало основної пам’яті.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437022" w14:paraId="1A90E8DB" w14:textId="77777777" w:rsidTr="002458A0">
        <w:tc>
          <w:tcPr>
            <w:tcW w:w="5068" w:type="dxa"/>
          </w:tcPr>
          <w:p w14:paraId="0F7D13D1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 змінювався відсоток використання</w:t>
            </w:r>
          </w:p>
          <w:p w14:paraId="4C6DE8CE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процесора під час запуску нових про-</w:t>
            </w:r>
          </w:p>
          <w:p w14:paraId="2F89034C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грам? Який цей відсоток зараз?</w:t>
            </w:r>
          </w:p>
          <w:p w14:paraId="365059FE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5069" w:type="dxa"/>
          </w:tcPr>
          <w:p w14:paraId="439947E1" w14:textId="77777777" w:rsidR="00437022" w:rsidRDefault="00437022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Описано вище</w:t>
            </w:r>
          </w:p>
          <w:p w14:paraId="6A675E13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437022" w14:paraId="1A5CCC58" w14:textId="77777777" w:rsidTr="002458A0">
        <w:tc>
          <w:tcPr>
            <w:tcW w:w="5068" w:type="dxa"/>
          </w:tcPr>
          <w:p w14:paraId="4441C6E4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 змінювались відсотки використання</w:t>
            </w:r>
          </w:p>
          <w:p w14:paraId="2A77EE8C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основної пам’яті (пам’ять) та простору</w:t>
            </w:r>
          </w:p>
          <w:p w14:paraId="560742E8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підкачування (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swap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) під час запуску но-</w:t>
            </w:r>
          </w:p>
          <w:p w14:paraId="6F9E9426" w14:textId="77777777" w:rsidR="00437022" w:rsidRDefault="00437022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вих програм?</w:t>
            </w:r>
          </w:p>
          <w:p w14:paraId="31A655CA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5069" w:type="dxa"/>
          </w:tcPr>
          <w:p w14:paraId="5535F415" w14:textId="77777777" w:rsidR="00437022" w:rsidRDefault="00437022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Описано вище</w:t>
            </w:r>
          </w:p>
          <w:p w14:paraId="11E1B155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437022" w14:paraId="6CBF6D20" w14:textId="77777777" w:rsidTr="002458A0">
        <w:tc>
          <w:tcPr>
            <w:tcW w:w="5068" w:type="dxa"/>
          </w:tcPr>
          <w:p w14:paraId="751803DD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Який обсяг основної пам’яті доступний</w:t>
            </w:r>
          </w:p>
          <w:p w14:paraId="35592275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у системі?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Скільки використовується?</w:t>
            </w:r>
          </w:p>
          <w:p w14:paraId="378BAF02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5069" w:type="dxa"/>
          </w:tcPr>
          <w:p w14:paraId="04C5A4AA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У системі всього доступно 1,9Гб основ-</w:t>
            </w:r>
          </w:p>
          <w:p w14:paraId="2D4AC56E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ної пам’яті. Зміни значення викорис-</w:t>
            </w:r>
          </w:p>
          <w:p w14:paraId="2884E53A" w14:textId="77777777" w:rsidR="00437022" w:rsidRDefault="00437022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тання ОП описані вище</w:t>
            </w:r>
          </w:p>
          <w:p w14:paraId="0D5ABADD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437022" w14:paraId="23A6C0D6" w14:textId="77777777" w:rsidTr="002458A0">
        <w:tc>
          <w:tcPr>
            <w:tcW w:w="5068" w:type="dxa"/>
          </w:tcPr>
          <w:p w14:paraId="06CA515A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Який обсяг пам’яті доступний через</w:t>
            </w:r>
          </w:p>
          <w:p w14:paraId="1A9F8C64" w14:textId="77777777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підкачування?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Скільки використовуєть-</w:t>
            </w:r>
          </w:p>
          <w:p w14:paraId="75D98F9F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ся зараз?</w:t>
            </w:r>
          </w:p>
        </w:tc>
        <w:tc>
          <w:tcPr>
            <w:tcW w:w="5069" w:type="dxa"/>
          </w:tcPr>
          <w:p w14:paraId="3667C8EA" w14:textId="5C4ED184" w:rsidR="00437022" w:rsidRDefault="00437022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У системі всього доступно 472,5Мб пам’яті простору підкачування.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Напротязі всього експерименту значення використаної пам’яті дорівнювало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 w:rsidR="00D61C31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447мб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(</w:t>
            </w:r>
            <w:r w:rsidR="00D61C31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99.9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%)</w:t>
            </w:r>
          </w:p>
          <w:p w14:paraId="4693801D" w14:textId="77777777" w:rsidR="00437022" w:rsidRDefault="00437022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</w:tbl>
    <w:p w14:paraId="21B7FBEC" w14:textId="77777777" w:rsidR="00437022" w:rsidRPr="003D3F35" w:rsidRDefault="00437022" w:rsidP="0043702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166D41F5" w14:textId="1578FABF" w:rsidR="00437022" w:rsidRDefault="00D61C31" w:rsidP="0043702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3821A4" wp14:editId="771B2541">
            <wp:extent cx="6299835" cy="393255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9B3" w14:textId="77777777" w:rsidR="00D61C31" w:rsidRDefault="00D61C31" w:rsidP="00D61C31">
      <w:pPr>
        <w:jc w:val="center"/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1. Використання ресурсів системи після запуску програм</w:t>
      </w:r>
    </w:p>
    <w:p w14:paraId="7E00B132" w14:textId="77777777" w:rsidR="00D61C31" w:rsidRDefault="00D61C31" w:rsidP="00D61C31">
      <w:pPr>
        <w:jc w:val="center"/>
      </w:pPr>
    </w:p>
    <w:p w14:paraId="38EC23C7" w14:textId="7E62100E" w:rsidR="00D61C31" w:rsidRPr="00D61C31" w:rsidRDefault="00D61C31" w:rsidP="00437022">
      <w:r>
        <w:rPr>
          <w:noProof/>
          <w:lang w:val="ru-RU" w:eastAsia="ru-RU"/>
        </w:rPr>
        <w:drawing>
          <wp:inline distT="0" distB="0" distL="0" distR="0" wp14:anchorId="130EF714" wp14:editId="3484A636">
            <wp:extent cx="6299835" cy="3311525"/>
            <wp:effectExtent l="0" t="0" r="5715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B6D0" w14:textId="77777777" w:rsidR="00D61C31" w:rsidRPr="003D3F35" w:rsidRDefault="00D61C31" w:rsidP="00D61C3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2. Використання ресурсів системи після завершення програм</w:t>
      </w:r>
    </w:p>
    <w:p w14:paraId="0C0002DD" w14:textId="207430C3" w:rsidR="00AF548A" w:rsidRDefault="00AF548A" w:rsidP="00437022">
      <w:pPr>
        <w:jc w:val="center"/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</w:pPr>
    </w:p>
    <w:p w14:paraId="247F7365" w14:textId="300571E9" w:rsidR="00D61C31" w:rsidRDefault="00D61C31" w:rsidP="00437022">
      <w:pPr>
        <w:jc w:val="center"/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</w:pPr>
    </w:p>
    <w:p w14:paraId="5BEFB83B" w14:textId="77777777" w:rsidR="00D61C31" w:rsidRPr="00D61C31" w:rsidRDefault="00D61C31" w:rsidP="00437022">
      <w:pPr>
        <w:jc w:val="center"/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</w:pPr>
    </w:p>
    <w:p w14:paraId="66E1304D" w14:textId="77777777" w:rsidR="00854D64" w:rsidRDefault="00854D64" w:rsidP="00854D64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8.2.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Виконано за наступним планом: </w:t>
      </w:r>
    </w:p>
    <w:p w14:paraId="6806DD40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free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без параметрів одержано відомості про вико- </w:t>
      </w:r>
    </w:p>
    <w:p w14:paraId="6A62D3F0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ристання пам'яті; </w:t>
      </w:r>
    </w:p>
    <w:p w14:paraId="6C698968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free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у широкому форматі, поєднаному з “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human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</w:t>
      </w:r>
    </w:p>
    <w:p w14:paraId="27C95837" w14:textId="77777777" w:rsidR="00854D64" w:rsidRDefault="00854D64" w:rsidP="00854D64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readable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” форматом одержано відомості про використання пам'яті; </w:t>
      </w:r>
    </w:p>
    <w:p w14:paraId="7249EC27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проаналізовано виводи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free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та дано відповіді на запитання у ви- </w:t>
      </w:r>
    </w:p>
    <w:p w14:paraId="18F57A86" w14:textId="77777777" w:rsidR="00854D64" w:rsidRDefault="00854D64" w:rsidP="00854D64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гляді таблиці 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854D64" w14:paraId="2D92DC4C" w14:textId="77777777" w:rsidTr="002458A0">
        <w:tc>
          <w:tcPr>
            <w:tcW w:w="5068" w:type="dxa"/>
          </w:tcPr>
          <w:p w14:paraId="094D390A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Який загальний обсяг основної (опера-</w:t>
            </w:r>
          </w:p>
          <w:p w14:paraId="7291DF57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тивної) пам’яті у вашій системі?</w:t>
            </w:r>
          </w:p>
        </w:tc>
        <w:tc>
          <w:tcPr>
            <w:tcW w:w="5069" w:type="dxa"/>
          </w:tcPr>
          <w:p w14:paraId="6131FAF9" w14:textId="77777777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1,9Gb</w:t>
            </w:r>
          </w:p>
          <w:p w14:paraId="557611B9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854D64" w14:paraId="7995240D" w14:textId="77777777" w:rsidTr="002458A0">
        <w:tc>
          <w:tcPr>
            <w:tcW w:w="5068" w:type="dxa"/>
          </w:tcPr>
          <w:p w14:paraId="761A0D46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Скільки основної пам’яті використо-</w:t>
            </w:r>
          </w:p>
          <w:p w14:paraId="607C2313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вується?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Скільки вільно?</w:t>
            </w:r>
          </w:p>
        </w:tc>
        <w:tc>
          <w:tcPr>
            <w:tcW w:w="5069" w:type="dxa"/>
          </w:tcPr>
          <w:p w14:paraId="155A786E" w14:textId="77777777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Використовується: 1,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Gb</w:t>
            </w:r>
          </w:p>
          <w:p w14:paraId="4ACAD659" w14:textId="49A752E6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Вільна: 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0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628DEB9F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854D64" w14:paraId="6CA02AFF" w14:textId="77777777" w:rsidTr="002458A0">
        <w:tc>
          <w:tcPr>
            <w:tcW w:w="5068" w:type="dxa"/>
          </w:tcPr>
          <w:p w14:paraId="6994F923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Який обсяг пам’яті відведено для по-</w:t>
            </w:r>
          </w:p>
          <w:p w14:paraId="13269BA5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треб буферизації? Кешування?</w:t>
            </w:r>
          </w:p>
        </w:tc>
        <w:tc>
          <w:tcPr>
            <w:tcW w:w="5069" w:type="dxa"/>
          </w:tcPr>
          <w:p w14:paraId="4B2DB9F2" w14:textId="57D3C37B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Буферизація: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41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34434AD0" w14:textId="6F081357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Кешування: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728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1499D57F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854D64" w14:paraId="11A7E3A0" w14:textId="77777777" w:rsidTr="002458A0">
        <w:tc>
          <w:tcPr>
            <w:tcW w:w="5068" w:type="dxa"/>
          </w:tcPr>
          <w:p w14:paraId="579E6BE0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Скільки пам’яті використовується</w:t>
            </w:r>
          </w:p>
          <w:p w14:paraId="739D584C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спеціальною файловою системою для</w:t>
            </w:r>
          </w:p>
          <w:p w14:paraId="76515956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зберігання тимчасових файлів?</w:t>
            </w:r>
          </w:p>
        </w:tc>
        <w:tc>
          <w:tcPr>
            <w:tcW w:w="5069" w:type="dxa"/>
          </w:tcPr>
          <w:p w14:paraId="29DD30A7" w14:textId="3B919D9D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4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25A04C9D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854D64" w14:paraId="05377CEA" w14:textId="77777777" w:rsidTr="002458A0">
        <w:tc>
          <w:tcPr>
            <w:tcW w:w="5068" w:type="dxa"/>
          </w:tcPr>
          <w:p w14:paraId="70D43AA1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Який орієнтовний обсяг пам'яті буде</w:t>
            </w:r>
          </w:p>
          <w:p w14:paraId="18DA1399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доступний програмі, якщо запустити її</w:t>
            </w:r>
          </w:p>
          <w:p w14:paraId="012E97A6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зараз, без урахування підкачування?</w:t>
            </w:r>
          </w:p>
        </w:tc>
        <w:tc>
          <w:tcPr>
            <w:tcW w:w="5069" w:type="dxa"/>
          </w:tcPr>
          <w:p w14:paraId="737C5E38" w14:textId="44975BDA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412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</w:tc>
      </w:tr>
      <w:tr w:rsidR="00854D64" w14:paraId="4C9BCDA3" w14:textId="77777777" w:rsidTr="002458A0">
        <w:tc>
          <w:tcPr>
            <w:tcW w:w="5068" w:type="dxa"/>
          </w:tcPr>
          <w:p w14:paraId="3CBFD1AF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Чи доступне підкачування у вашій си-</w:t>
            </w:r>
          </w:p>
          <w:p w14:paraId="25DBF4A7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стемі? Якщо так, який загальний обсяг</w:t>
            </w:r>
          </w:p>
          <w:p w14:paraId="0245687D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пам’яті, який може бути виділено у</w:t>
            </w:r>
          </w:p>
          <w:p w14:paraId="3BC63144" w14:textId="77777777" w:rsidR="00854D64" w:rsidRDefault="00854D64" w:rsidP="002458A0">
            <w:pPr>
              <w:jc w:val="center"/>
            </w:pPr>
            <w:r w:rsidRPr="00854D6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межах механізму підкачування? Скіль-</w:t>
            </w:r>
          </w:p>
          <w:p w14:paraId="3D5CDDD7" w14:textId="77777777" w:rsidR="00854D64" w:rsidRDefault="00854D64" w:rsidP="002458A0">
            <w:pPr>
              <w:jc w:val="center"/>
            </w:pPr>
            <w:r w:rsidRPr="00854D6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ки з цього обсягу зайнято?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Скільки</w:t>
            </w:r>
          </w:p>
          <w:p w14:paraId="2EB74D4F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lastRenderedPageBreak/>
              <w:t>вільно?</w:t>
            </w:r>
          </w:p>
        </w:tc>
        <w:tc>
          <w:tcPr>
            <w:tcW w:w="5069" w:type="dxa"/>
          </w:tcPr>
          <w:p w14:paraId="491D9F1F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>Так, доступне.</w:t>
            </w:r>
          </w:p>
          <w:p w14:paraId="106E56C9" w14:textId="77777777" w:rsidR="00854D64" w:rsidRDefault="00854D64" w:rsidP="002458A0">
            <w:pPr>
              <w:jc w:val="center"/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Загальний обсяг: 472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74040D6C" w14:textId="39FC1337" w:rsidR="00854D64" w:rsidRPr="00854D64" w:rsidRDefault="00854D64" w:rsidP="002458A0">
            <w:pPr>
              <w:jc w:val="center"/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Зайнято: 472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5A83CF1C" w14:textId="77777777" w:rsidR="00854D64" w:rsidRDefault="00854D64" w:rsidP="002458A0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Вільно: 472Mb</w:t>
            </w:r>
          </w:p>
          <w:p w14:paraId="0DAD4E26" w14:textId="77777777" w:rsidR="00854D64" w:rsidRDefault="00854D64" w:rsidP="002458A0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</w:tbl>
    <w:p w14:paraId="4E28C948" w14:textId="57E77949" w:rsidR="00854D64" w:rsidRDefault="00854D64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val="ru-RU"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6DAE4E" wp14:editId="2B8EF892">
            <wp:extent cx="6299835" cy="191135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26B" w14:textId="77777777" w:rsidR="00854D64" w:rsidRDefault="00854D64" w:rsidP="00854D64">
      <w:pPr>
        <w:jc w:val="center"/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3. Виведення відомостей про використання ресурсів системи</w:t>
      </w:r>
    </w:p>
    <w:p w14:paraId="5AF55F74" w14:textId="77777777" w:rsidR="00854D64" w:rsidRPr="003D3F35" w:rsidRDefault="00854D64" w:rsidP="00854D64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free</w:t>
      </w:r>
    </w:p>
    <w:p w14:paraId="027BEF15" w14:textId="77777777" w:rsidR="00854D64" w:rsidRDefault="00854D64" w:rsidP="00854D64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8.3. </w:t>
      </w:r>
      <w:r w:rsidRPr="00854D64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Виконано за наступним планом: </w:t>
      </w:r>
    </w:p>
    <w:p w14:paraId="678FAFA0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swapon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було з’ясовано, який файл відповідає за </w:t>
      </w:r>
    </w:p>
    <w:p w14:paraId="0E517368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підкачування у системі. Дано відповіді на запитання у вигляді таблиці 3;</w:t>
      </w:r>
    </w:p>
    <w:p w14:paraId="65C524EF" w14:textId="77777777" w:rsidR="00854D64" w:rsidRDefault="00854D64" w:rsidP="00854D64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виведено відомості про дискові розділи у системі за допомогою команди </w:t>
      </w:r>
    </w:p>
    <w:p w14:paraId="5726E1F4" w14:textId="5CB0E9D9" w:rsidR="00854D64" w:rsidRDefault="00854D64" w:rsidP="00854D64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fdisk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Дано відповіді на запитання у вигляді таблиці 3. </w:t>
      </w:r>
    </w:p>
    <w:p w14:paraId="0A07FFB4" w14:textId="290FE533" w:rsidR="00854D64" w:rsidRDefault="002D6B92" w:rsidP="00854D64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>
        <w:object w:dxaOrig="7620" w:dyaOrig="4164" w14:anchorId="1FD0D1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208.2pt" o:ole="">
            <v:imagedata r:id="rId11" o:title=""/>
          </v:shape>
          <o:OLEObject Type="Embed" ProgID="Paint.Picture" ShapeID="_x0000_i1025" DrawAspect="Content" ObjectID="_1715705549" r:id="rId12"/>
        </w:object>
      </w:r>
    </w:p>
    <w:p w14:paraId="22D9327E" w14:textId="6749161B" w:rsidR="00854D64" w:rsidRPr="003D3F35" w:rsidRDefault="00854D64" w:rsidP="00854D64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E1F8A0" wp14:editId="78923631">
            <wp:extent cx="6299835" cy="2962275"/>
            <wp:effectExtent l="0" t="0" r="571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BC4F" w14:textId="77777777" w:rsidR="002D6B92" w:rsidRDefault="002D6B92" w:rsidP="002D6B92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8.4.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Засобами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vmstat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виведено статистику використання </w:t>
      </w:r>
    </w:p>
    <w:p w14:paraId="4270E4A3" w14:textId="77777777" w:rsidR="002D6B92" w:rsidRDefault="002D6B92" w:rsidP="002D6B92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віртуальної пам'яті. Проаналізовано вивід. Дано відповіді на запитання у вигляді </w:t>
      </w:r>
    </w:p>
    <w:p w14:paraId="00001510" w14:textId="39361AE4" w:rsidR="002D6B92" w:rsidRDefault="002D6B92" w:rsidP="002D6B92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таблиці 4. </w:t>
      </w:r>
    </w:p>
    <w:p w14:paraId="6BB264FB" w14:textId="72B521C9" w:rsidR="002D6B92" w:rsidRPr="002D6B92" w:rsidRDefault="002D6B92" w:rsidP="002D6B92">
      <w:pPr>
        <w:jc w:val="right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 4.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2D6B92" w14:paraId="4446A41B" w14:textId="77777777" w:rsidTr="002458A0">
        <w:tc>
          <w:tcPr>
            <w:tcW w:w="5068" w:type="dxa"/>
          </w:tcPr>
          <w:p w14:paraId="00A5B6BA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Скільки пам’яті використано з області </w:t>
            </w:r>
          </w:p>
          <w:p w14:paraId="705FB9A9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підкачування?</w:t>
            </w:r>
          </w:p>
        </w:tc>
        <w:tc>
          <w:tcPr>
            <w:tcW w:w="5069" w:type="dxa"/>
          </w:tcPr>
          <w:p w14:paraId="23627C29" w14:textId="1CD2A2C0" w:rsidR="002D6B92" w:rsidRDefault="002D6B92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434630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Kb</w:t>
            </w:r>
          </w:p>
          <w:p w14:paraId="14420857" w14:textId="77777777" w:rsidR="002D6B92" w:rsidRDefault="002D6B92" w:rsidP="002458A0">
            <w:pPr>
              <w:jc w:val="right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2D6B92" w14:paraId="3DF5CA60" w14:textId="77777777" w:rsidTr="002458A0">
        <w:tc>
          <w:tcPr>
            <w:tcW w:w="5068" w:type="dxa"/>
          </w:tcPr>
          <w:p w14:paraId="651289FB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Скільки пам’яті вільно? </w:t>
            </w:r>
          </w:p>
        </w:tc>
        <w:tc>
          <w:tcPr>
            <w:tcW w:w="5069" w:type="dxa"/>
          </w:tcPr>
          <w:p w14:paraId="13444AC9" w14:textId="241038C9" w:rsidR="002D6B92" w:rsidRDefault="002D6B92" w:rsidP="002D6B92">
            <w:pPr>
              <w:wordWrap w:val="0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282083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K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b</w:t>
            </w:r>
          </w:p>
        </w:tc>
      </w:tr>
      <w:tr w:rsidR="002D6B92" w14:paraId="6472D442" w14:textId="77777777" w:rsidTr="002458A0">
        <w:tc>
          <w:tcPr>
            <w:tcW w:w="5068" w:type="dxa"/>
          </w:tcPr>
          <w:p w14:paraId="1961980C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Скільки пам’яті задіяно для кешування? </w:t>
            </w:r>
          </w:p>
          <w:p w14:paraId="5012CFA9" w14:textId="77777777" w:rsidR="002D6B92" w:rsidRDefault="002D6B92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Для буферизації? </w:t>
            </w:r>
          </w:p>
          <w:p w14:paraId="7CB57549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5069" w:type="dxa"/>
          </w:tcPr>
          <w:p w14:paraId="58616B21" w14:textId="2E35423C" w:rsidR="002D6B92" w:rsidRDefault="002D6B92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Кешування: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840593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K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b </w:t>
            </w:r>
          </w:p>
          <w:p w14:paraId="2C57A356" w14:textId="038018C9" w:rsidR="002D6B92" w:rsidRDefault="002D6B92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Буферизація: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47071K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b</w:t>
            </w:r>
          </w:p>
          <w:p w14:paraId="3921E59F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</w:tr>
      <w:tr w:rsidR="002D6B92" w14:paraId="013ACDE1" w14:textId="77777777" w:rsidTr="002458A0">
        <w:tc>
          <w:tcPr>
            <w:tcW w:w="5068" w:type="dxa"/>
          </w:tcPr>
          <w:p w14:paraId="2445DD77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Чи відрізняються ці результати від </w:t>
            </w:r>
          </w:p>
          <w:p w14:paraId="274DF0E1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одержаних з команди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free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? Якщо так, то </w:t>
            </w:r>
          </w:p>
          <w:p w14:paraId="741EA8A0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чим, на вашу думку, це можна поясни- </w:t>
            </w:r>
          </w:p>
          <w:p w14:paraId="5737E780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ти? </w:t>
            </w:r>
          </w:p>
        </w:tc>
        <w:tc>
          <w:tcPr>
            <w:tcW w:w="5069" w:type="dxa"/>
          </w:tcPr>
          <w:p w14:paraId="16B91090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Дані дещо відрізняються з отриманими </w:t>
            </w:r>
          </w:p>
          <w:p w14:paraId="54BD2FD7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у п.2. Це зв’язане з тим, що між експе- </w:t>
            </w:r>
          </w:p>
          <w:p w14:paraId="78E1288A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риментами пройшов певний проміжок </w:t>
            </w:r>
          </w:p>
          <w:p w14:paraId="70DD2360" w14:textId="77777777" w:rsidR="002D6B92" w:rsidRDefault="002D6B92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часу. За цей період системі знадобились </w:t>
            </w:r>
          </w:p>
          <w:p w14:paraId="6EA313C8" w14:textId="77777777" w:rsidR="002D6B92" w:rsidRDefault="002D6B92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додаткові ресурси. </w:t>
            </w:r>
          </w:p>
        </w:tc>
      </w:tr>
    </w:tbl>
    <w:p w14:paraId="6624CA4C" w14:textId="4CE28F50" w:rsidR="00854D64" w:rsidRDefault="00854D64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2AA0CA94" w14:textId="6CAEAD25" w:rsidR="002D6B92" w:rsidRDefault="002D6B92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04354481" w14:textId="46C0FC48" w:rsidR="002D6B92" w:rsidRDefault="002D6B92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749B29B1" w14:textId="12E927E5" w:rsidR="002D6B92" w:rsidRDefault="002D6B92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15AC4300" w14:textId="6483A3B3" w:rsidR="002D6B92" w:rsidRDefault="002D6B92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844988" wp14:editId="309B04FF">
            <wp:extent cx="6299835" cy="1246505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0D8" w14:textId="77777777" w:rsidR="002D6B92" w:rsidRDefault="002D6B92" w:rsidP="002D6B92">
      <w:pPr>
        <w:jc w:val="center"/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5. Виведення статистики використання віртуальної пам’яті</w:t>
      </w:r>
    </w:p>
    <w:p w14:paraId="24019429" w14:textId="77777777" w:rsidR="002D6B92" w:rsidRDefault="002D6B92" w:rsidP="002D6B92">
      <w:pPr>
        <w:jc w:val="center"/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у кілобайтах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vmstat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–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k</w:t>
      </w:r>
    </w:p>
    <w:p w14:paraId="648AAC72" w14:textId="77777777" w:rsidR="0077373B" w:rsidRDefault="0077373B" w:rsidP="0077373B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8.5.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Засобами програми Диспетчер завдань проглянуто відомості </w:t>
      </w:r>
    </w:p>
    <w:p w14:paraId="37066CD4" w14:textId="77777777" w:rsidR="0077373B" w:rsidRDefault="0077373B" w:rsidP="0077373B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про використання часу ЦП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Windows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Проаналізовано одержані відомості. Дано </w:t>
      </w:r>
    </w:p>
    <w:p w14:paraId="0C89CB93" w14:textId="77777777" w:rsidR="0077373B" w:rsidRPr="003D3F35" w:rsidRDefault="0077373B" w:rsidP="0077373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відповіді на запитання у вигляді таблиці 5. </w:t>
      </w:r>
    </w:p>
    <w:p w14:paraId="292BE55E" w14:textId="149E26B6" w:rsidR="002D6B92" w:rsidRPr="0077373B" w:rsidRDefault="002D6B92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val="ru-RU" w:eastAsia="zh-CN" w:bidi="ar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77373B" w14:paraId="642C204B" w14:textId="77777777" w:rsidTr="002458A0">
        <w:tc>
          <w:tcPr>
            <w:tcW w:w="5068" w:type="dxa"/>
          </w:tcPr>
          <w:p w14:paraId="6705DA22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Як змінювалося використання ЦП від </w:t>
            </w:r>
          </w:p>
          <w:p w14:paraId="668E44B5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моменту активації вкладки ЦП? </w:t>
            </w:r>
          </w:p>
        </w:tc>
        <w:tc>
          <w:tcPr>
            <w:tcW w:w="5069" w:type="dxa"/>
          </w:tcPr>
          <w:p w14:paraId="7AEEC558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Спочатку відсоток роботи ЦП знахо- </w:t>
            </w:r>
          </w:p>
          <w:p w14:paraId="3515A8E5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дився в районі 70-80%, оскільки вико- </w:t>
            </w:r>
          </w:p>
          <w:p w14:paraId="1AFD30A3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нувася запуск Диспетчера завданнь. Пі- </w:t>
            </w:r>
          </w:p>
          <w:p w14:paraId="7E3F8FB7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сля повного запуску система почала ви- </w:t>
            </w:r>
          </w:p>
          <w:p w14:paraId="677949A7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користовувати менше ресурсів. </w:t>
            </w:r>
          </w:p>
          <w:p w14:paraId="330B7458" w14:textId="7331FB2B" w:rsidR="0077373B" w:rsidRDefault="0077373B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Мінімально – 60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%. </w:t>
            </w:r>
          </w:p>
          <w:p w14:paraId="597B244A" w14:textId="1EA16299" w:rsidR="0077373B" w:rsidRDefault="0077373B" w:rsidP="0077373B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 середньому –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70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%.</w:t>
            </w:r>
          </w:p>
        </w:tc>
      </w:tr>
      <w:tr w:rsidR="0077373B" w14:paraId="05E9E71A" w14:textId="77777777" w:rsidTr="002458A0">
        <w:tc>
          <w:tcPr>
            <w:tcW w:w="5068" w:type="dxa"/>
          </w:tcPr>
          <w:p w14:paraId="0BDFCF4A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На якій частоті працює ЦП? Чи це його </w:t>
            </w:r>
          </w:p>
          <w:p w14:paraId="24200EE5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максимальна частота?</w:t>
            </w:r>
          </w:p>
        </w:tc>
        <w:tc>
          <w:tcPr>
            <w:tcW w:w="5069" w:type="dxa"/>
          </w:tcPr>
          <w:p w14:paraId="7CE825D4" w14:textId="4792FB61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На частоті 2,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4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ГГц. Ця частота є базо- </w:t>
            </w:r>
          </w:p>
          <w:p w14:paraId="71003085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вою, але не максималььною. Є можли- </w:t>
            </w:r>
          </w:p>
          <w:p w14:paraId="2F525DEC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вість ‘’розгіну’’ процесора. </w:t>
            </w:r>
          </w:p>
        </w:tc>
      </w:tr>
      <w:tr w:rsidR="0077373B" w14:paraId="5C40A25D" w14:textId="77777777" w:rsidTr="002458A0">
        <w:tc>
          <w:tcPr>
            <w:tcW w:w="5068" w:type="dxa"/>
          </w:tcPr>
          <w:p w14:paraId="7953850B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Скільки пропрацювала система від мо- </w:t>
            </w:r>
          </w:p>
          <w:p w14:paraId="1423E478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менту завантаження? </w:t>
            </w:r>
          </w:p>
        </w:tc>
        <w:tc>
          <w:tcPr>
            <w:tcW w:w="5069" w:type="dxa"/>
          </w:tcPr>
          <w:p w14:paraId="4000919B" w14:textId="5FBA4789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Дослідження проведено на позначці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10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</w:t>
            </w:r>
          </w:p>
          <w:p w14:paraId="70DEC21E" w14:textId="1DA7220E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хвилини та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20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секунд від початку робо- </w:t>
            </w:r>
          </w:p>
          <w:p w14:paraId="2CC9FECC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ти системи</w:t>
            </w:r>
          </w:p>
        </w:tc>
      </w:tr>
      <w:tr w:rsidR="0077373B" w14:paraId="085EF926" w14:textId="77777777" w:rsidTr="002458A0">
        <w:tc>
          <w:tcPr>
            <w:tcW w:w="5068" w:type="dxa"/>
          </w:tcPr>
          <w:p w14:paraId="36A1A3DA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Що можна сказати про віртуалізацію у </w:t>
            </w:r>
          </w:p>
          <w:p w14:paraId="7217A268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даній системі, виходячи з показників </w:t>
            </w:r>
          </w:p>
          <w:p w14:paraId="0FBE632D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вкладки ЦП? (ОС працює на віртуаль- </w:t>
            </w:r>
          </w:p>
          <w:p w14:paraId="15EF5E56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ній машині? ЦП підтримує апаратну </w:t>
            </w:r>
          </w:p>
          <w:p w14:paraId="1B02CA6F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 xml:space="preserve">віртуалізацію? апаратна віртуалізація </w:t>
            </w:r>
          </w:p>
          <w:p w14:paraId="551CB8D9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недоступна?) </w:t>
            </w:r>
          </w:p>
        </w:tc>
        <w:tc>
          <w:tcPr>
            <w:tcW w:w="5069" w:type="dxa"/>
          </w:tcPr>
          <w:p w14:paraId="49EC4355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 xml:space="preserve">Дана ОС працює на віртуальній машині. </w:t>
            </w:r>
          </w:p>
          <w:p w14:paraId="07E0004E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Так, ЦП підтримує апаратну віртуаліза- </w:t>
            </w:r>
          </w:p>
          <w:p w14:paraId="37785D72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цію.(у Диспетчері завданнь про це ін- </w:t>
            </w:r>
          </w:p>
          <w:p w14:paraId="1FA59F3B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формації немає) </w:t>
            </w:r>
          </w:p>
          <w:p w14:paraId="2FDA527B" w14:textId="77777777" w:rsidR="0077373B" w:rsidRDefault="0077373B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 xml:space="preserve">Апаратна віртуалізація на віртуальній </w:t>
            </w:r>
          </w:p>
          <w:p w14:paraId="659B0D6D" w14:textId="77777777" w:rsidR="0077373B" w:rsidRDefault="0077373B" w:rsidP="002458A0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машині недоступна. </w:t>
            </w:r>
          </w:p>
        </w:tc>
      </w:tr>
    </w:tbl>
    <w:p w14:paraId="123FC679" w14:textId="1006352D" w:rsidR="002D6B92" w:rsidRDefault="0077373B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846E02" wp14:editId="244C22A8">
            <wp:extent cx="6299835" cy="3889375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2DE2" w14:textId="77777777" w:rsidR="008F2319" w:rsidRDefault="008F2319" w:rsidP="008F2319">
      <w:pPr>
        <w:jc w:val="center"/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Рис. 6. Виведення статистики роботи ЦП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Windows</w:t>
      </w:r>
    </w:p>
    <w:p w14:paraId="5932B9A4" w14:textId="77777777" w:rsidR="008F2319" w:rsidRDefault="008F2319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5DB1DF07" w14:textId="77777777" w:rsidR="008F2319" w:rsidRDefault="008F2319" w:rsidP="008F2319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8.6.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Засобами програми Диспетчер завдань проглянуто відомості </w:t>
      </w:r>
    </w:p>
    <w:p w14:paraId="0BC5EB2F" w14:textId="77777777" w:rsidR="008F2319" w:rsidRDefault="008F2319" w:rsidP="008F2319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про використання основної пам’яті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Windows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Проаналізовано одержані відо- </w:t>
      </w:r>
    </w:p>
    <w:p w14:paraId="42DC232B" w14:textId="2C65D4F9" w:rsidR="008F2319" w:rsidRDefault="008F2319" w:rsidP="008F2319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мості. Дано відповіді на запитання у вигляді таблиці 6.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8F2319" w14:paraId="512E36E1" w14:textId="77777777" w:rsidTr="002458A0">
        <w:tc>
          <w:tcPr>
            <w:tcW w:w="5068" w:type="dxa"/>
          </w:tcPr>
          <w:p w14:paraId="6AB85F49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Скільки основної пам’яті загалом до- </w:t>
            </w:r>
          </w:p>
          <w:p w14:paraId="3E2C6004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ступно у системі? Скільки використо- </w:t>
            </w:r>
          </w:p>
          <w:p w14:paraId="476C53E4" w14:textId="77777777" w:rsidR="008F2319" w:rsidRDefault="008F2319" w:rsidP="002458A0">
            <w:pPr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вується? Скільки вільно? </w:t>
            </w:r>
          </w:p>
        </w:tc>
        <w:tc>
          <w:tcPr>
            <w:tcW w:w="5069" w:type="dxa"/>
          </w:tcPr>
          <w:p w14:paraId="21DB34E3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Загалом: 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Gb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</w:t>
            </w:r>
          </w:p>
          <w:p w14:paraId="7188A0E2" w14:textId="1439D0B0" w:rsidR="008F2319" w:rsidRDefault="008F2319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Використовується: 1,3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Gb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(6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5%) </w:t>
            </w:r>
          </w:p>
          <w:p w14:paraId="2190F5B0" w14:textId="772899D0" w:rsidR="008F2319" w:rsidRPr="003D3F35" w:rsidRDefault="008F2319" w:rsidP="008F2319">
            <w:pPr>
              <w:rPr>
                <w:lang w:val="ru-RU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Вільно: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712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</w:t>
            </w:r>
          </w:p>
        </w:tc>
      </w:tr>
      <w:tr w:rsidR="008F2319" w14:paraId="062DE411" w14:textId="77777777" w:rsidTr="002458A0">
        <w:tc>
          <w:tcPr>
            <w:tcW w:w="5068" w:type="dxa"/>
          </w:tcPr>
          <w:p w14:paraId="74FC3CB0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Скільки пам’яті позначено як доступну </w:t>
            </w:r>
          </w:p>
          <w:p w14:paraId="0BB11BCF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для виділення тим процесам і при- </w:t>
            </w:r>
          </w:p>
          <w:p w14:paraId="24848F05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строям, яким може знадобитися підка- </w:t>
            </w:r>
          </w:p>
          <w:p w14:paraId="0C6F7CD9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чування? Який максимальний обсяг </w:t>
            </w:r>
          </w:p>
          <w:p w14:paraId="2C1555FE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такої пам’яті може бути виділено си- </w:t>
            </w:r>
          </w:p>
          <w:p w14:paraId="4990BDDA" w14:textId="77777777" w:rsidR="008F2319" w:rsidRDefault="008F2319" w:rsidP="002458A0">
            <w:pPr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lastRenderedPageBreak/>
              <w:t xml:space="preserve">стемою? </w:t>
            </w:r>
          </w:p>
        </w:tc>
        <w:tc>
          <w:tcPr>
            <w:tcW w:w="5069" w:type="dxa"/>
          </w:tcPr>
          <w:p w14:paraId="50D02019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>Доступна для виділення: 1,2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Gb</w:t>
            </w: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 </w:t>
            </w:r>
          </w:p>
          <w:p w14:paraId="5B6C38FF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Максимальних обсяг: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3.1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Gb</w:t>
            </w:r>
          </w:p>
          <w:p w14:paraId="61D36746" w14:textId="77777777" w:rsidR="008F2319" w:rsidRPr="003D3F35" w:rsidRDefault="008F2319" w:rsidP="002458A0">
            <w:pPr>
              <w:jc w:val="both"/>
              <w:rPr>
                <w:lang w:val="ru-RU"/>
              </w:rPr>
            </w:pPr>
          </w:p>
        </w:tc>
      </w:tr>
      <w:tr w:rsidR="008F2319" w14:paraId="4C7159B0" w14:textId="77777777" w:rsidTr="002458A0">
        <w:tc>
          <w:tcPr>
            <w:tcW w:w="5068" w:type="dxa"/>
          </w:tcPr>
          <w:p w14:paraId="2993086A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lastRenderedPageBreak/>
              <w:t xml:space="preserve">Скільки пам’яті виділено на потреби </w:t>
            </w:r>
          </w:p>
          <w:p w14:paraId="08B692BE" w14:textId="77777777" w:rsidR="008F2319" w:rsidRPr="003D3F35" w:rsidRDefault="008F2319" w:rsidP="002458A0">
            <w:pPr>
              <w:rPr>
                <w:lang w:val="ru-RU"/>
              </w:rPr>
            </w:pPr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кешування? </w:t>
            </w:r>
          </w:p>
        </w:tc>
        <w:tc>
          <w:tcPr>
            <w:tcW w:w="5069" w:type="dxa"/>
          </w:tcPr>
          <w:p w14:paraId="5F283A65" w14:textId="099562C0" w:rsidR="008F2319" w:rsidRDefault="008F2319" w:rsidP="002458A0"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>716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Mb </w:t>
            </w:r>
          </w:p>
          <w:p w14:paraId="25551773" w14:textId="77777777" w:rsidR="008F2319" w:rsidRDefault="008F2319" w:rsidP="002458A0">
            <w:pPr>
              <w:jc w:val="both"/>
            </w:pPr>
          </w:p>
        </w:tc>
      </w:tr>
      <w:tr w:rsidR="008F2319" w:rsidRPr="003D3F35" w14:paraId="19AFB86A" w14:textId="77777777" w:rsidTr="002458A0">
        <w:tc>
          <w:tcPr>
            <w:tcW w:w="5068" w:type="dxa"/>
          </w:tcPr>
          <w:p w14:paraId="338A96A5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Який обсяг пам’яті ядра може бути </w:t>
            </w:r>
          </w:p>
          <w:p w14:paraId="66C20C62" w14:textId="77777777" w:rsidR="008F2319" w:rsidRDefault="008F2319" w:rsidP="002458A0">
            <w:r w:rsidRPr="003D3F35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ru-RU" w:eastAsia="zh-CN" w:bidi="ar"/>
              </w:rPr>
              <w:t xml:space="preserve">вивантажено на диск? Який - не може </w:t>
            </w:r>
          </w:p>
          <w:p w14:paraId="3D6200A4" w14:textId="77777777" w:rsidR="008F2319" w:rsidRDefault="008F2319" w:rsidP="002458A0">
            <w:pPr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бути вивантажено? </w:t>
            </w:r>
          </w:p>
        </w:tc>
        <w:tc>
          <w:tcPr>
            <w:tcW w:w="5069" w:type="dxa"/>
          </w:tcPr>
          <w:p w14:paraId="73BF62C6" w14:textId="6B4B5353" w:rsidR="008F2319" w:rsidRPr="003D3F35" w:rsidRDefault="008F2319" w:rsidP="002458A0">
            <w:pPr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Обсяг вивантажуваної пам’яті: </w:t>
            </w:r>
            <w:r w:rsidRPr="008F2319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323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Mb </w:t>
            </w:r>
          </w:p>
          <w:p w14:paraId="103D45E9" w14:textId="27EE7678" w:rsidR="008F2319" w:rsidRDefault="008F2319" w:rsidP="008F2319">
            <w:pPr>
              <w:rPr>
                <w:lang w:val="en-US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Обсяг невивантажуваної пам'яті:</w:t>
            </w:r>
            <w:r w:rsidRPr="008F2319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131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Mb </w:t>
            </w:r>
          </w:p>
        </w:tc>
      </w:tr>
    </w:tbl>
    <w:p w14:paraId="59A820BC" w14:textId="15372D8C" w:rsidR="008F2319" w:rsidRPr="008F2319" w:rsidRDefault="008F2319" w:rsidP="008F2319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  <w:lang w:val="ru-RU" w:eastAsia="ru-RU"/>
        </w:rPr>
        <w:drawing>
          <wp:inline distT="0" distB="0" distL="0" distR="0" wp14:anchorId="00DB0145" wp14:editId="01AF6D2F">
            <wp:extent cx="6299835" cy="4377690"/>
            <wp:effectExtent l="0" t="0" r="5715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9CF" w14:textId="77777777" w:rsidR="008F2319" w:rsidRDefault="008F2319" w:rsidP="008F2319">
      <w:r w:rsidRPr="003D3F3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8.7.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 допомогою програми Провідник знайдено файл підкачу- </w:t>
      </w:r>
    </w:p>
    <w:p w14:paraId="6F0AC6C6" w14:textId="77777777" w:rsidR="008F2319" w:rsidRDefault="008F2319" w:rsidP="008F2319"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вання. З’ясовано його розмір? </w:t>
      </w:r>
    </w:p>
    <w:p w14:paraId="0B788C33" w14:textId="77777777" w:rsidR="008F2319" w:rsidRDefault="008F2319" w:rsidP="008F2319"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Файл підкачування знайдено за шляхом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:\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pagefile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sys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Його розмір – </w:t>
      </w:r>
    </w:p>
    <w:p w14:paraId="2AA73428" w14:textId="670D224D" w:rsidR="008F2319" w:rsidRDefault="004E7646" w:rsidP="008F2319">
      <w:r>
        <w:rPr>
          <w:rFonts w:ascii="TimesNewRomanPSMT" w:eastAsia="TimesNewRomanPSMT" w:hAnsi="TimesNewRomanPSMT"/>
          <w:color w:val="000000"/>
          <w:sz w:val="28"/>
          <w:szCs w:val="28"/>
          <w:lang w:val="en-US" w:eastAsia="zh-CN"/>
        </w:rPr>
        <w:t>1 179 648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K</w:t>
      </w:r>
      <w:r w:rsid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</w:t>
      </w:r>
      <w:r w:rsidR="008F2319"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</w:t>
      </w:r>
    </w:p>
    <w:p w14:paraId="6B889BC6" w14:textId="77777777" w:rsidR="008F2319" w:rsidRDefault="008F2319" w:rsidP="008F2319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Також поряд з ним знайдено файл підкачування для внутрішніх потреб сис- </w:t>
      </w:r>
    </w:p>
    <w:p w14:paraId="72CCF270" w14:textId="5E6C93CE" w:rsidR="008F2319" w:rsidRDefault="008F2319" w:rsidP="008F2319"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теми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swapfile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sys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Його розмір – </w:t>
      </w:r>
      <w:r w:rsidR="004E7646" w:rsidRPr="004E7646">
        <w:rPr>
          <w:rFonts w:ascii="TimesNewRomanPSMT" w:eastAsia="TimesNewRomanPSMT" w:hAnsi="TimesNewRomanPSMT"/>
          <w:color w:val="000000"/>
          <w:sz w:val="28"/>
          <w:szCs w:val="28"/>
          <w:lang w:eastAsia="zh-CN"/>
        </w:rPr>
        <w:t>262</w:t>
      </w:r>
      <w:r w:rsidR="004E7646">
        <w:rPr>
          <w:rFonts w:ascii="TimesNewRomanPSMT" w:eastAsia="TimesNewRomanPSMT" w:hAnsi="TimesNewRomanPSMT"/>
          <w:color w:val="000000"/>
          <w:sz w:val="28"/>
          <w:szCs w:val="28"/>
          <w:lang w:val="ru-RU" w:eastAsia="zh-CN"/>
        </w:rPr>
        <w:t> </w:t>
      </w:r>
      <w:r w:rsidR="004E7646" w:rsidRPr="004E7646">
        <w:rPr>
          <w:rFonts w:ascii="TimesNewRomanPSMT" w:eastAsia="TimesNewRomanPSMT" w:hAnsi="TimesNewRomanPSMT"/>
          <w:color w:val="000000"/>
          <w:sz w:val="28"/>
          <w:szCs w:val="28"/>
          <w:lang w:eastAsia="zh-CN"/>
        </w:rPr>
        <w:t>144</w:t>
      </w:r>
      <w:r w:rsidR="004E7646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Kb</w:t>
      </w:r>
      <w:r w:rsidRPr="008F231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2A08C427" w14:textId="05C3C1E6" w:rsidR="008F2319" w:rsidRDefault="008F2319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41F25A77" w14:textId="3D70F388" w:rsidR="008F2319" w:rsidRDefault="008F2319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313B85B1" w14:textId="1FA9B842" w:rsidR="008F2319" w:rsidRDefault="008F2319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4D0E7CCA" w14:textId="129B1B44" w:rsidR="008F2319" w:rsidRDefault="004E7646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2D6973" wp14:editId="600BE0FB">
            <wp:extent cx="6299835" cy="1386205"/>
            <wp:effectExtent l="0" t="0" r="5715" b="444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5E73" w14:textId="77777777" w:rsidR="004E7646" w:rsidRPr="004E7646" w:rsidRDefault="004E7646" w:rsidP="004E7646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E7646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8. Файл підкачування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Windows</w:t>
      </w:r>
    </w:p>
    <w:p w14:paraId="6371C35D" w14:textId="77777777" w:rsidR="004E7646" w:rsidRPr="008F2319" w:rsidRDefault="004E7646" w:rsidP="00AF548A">
      <w:pPr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eastAsia="zh-CN" w:bidi="ar"/>
        </w:rPr>
      </w:pPr>
    </w:p>
    <w:p w14:paraId="53CB31FC" w14:textId="77777777" w:rsidR="004E7646" w:rsidRDefault="004E7646" w:rsidP="004E7646">
      <w:r w:rsidRPr="003D3F3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Висновок: </w:t>
      </w:r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було навчено здійснювати спостереження за використанням часу </w:t>
      </w:r>
    </w:p>
    <w:p w14:paraId="35498570" w14:textId="77777777" w:rsidR="004E7646" w:rsidRDefault="004E7646" w:rsidP="004E7646">
      <w:r w:rsidRPr="003D3F3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ЦП та пам'яті в операційній системі.</w:t>
      </w:r>
      <w:bookmarkStart w:id="0" w:name="_GoBack"/>
      <w:bookmarkEnd w:id="0"/>
    </w:p>
    <w:p w14:paraId="6090DAF3" w14:textId="77777777" w:rsidR="004E7646" w:rsidRPr="003D3F35" w:rsidRDefault="004E7646" w:rsidP="004E7646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</w:p>
    <w:p w14:paraId="340EC1C3" w14:textId="77777777" w:rsidR="00AF548A" w:rsidRPr="004E7646" w:rsidRDefault="00AF548A" w:rsidP="00954BE3">
      <w:pPr>
        <w:spacing w:after="0" w:line="360" w:lineRule="auto"/>
        <w:jc w:val="both"/>
        <w:rPr>
          <w:rFonts w:ascii="Times New Roman" w:hAnsi="Times New Roman"/>
          <w:b/>
          <w:sz w:val="32"/>
          <w:szCs w:val="28"/>
          <w:lang w:val="ru-RU"/>
        </w:rPr>
      </w:pPr>
    </w:p>
    <w:sectPr w:rsidR="00AF548A" w:rsidRPr="004E7646" w:rsidSect="009F131C">
      <w:headerReference w:type="default" r:id="rId18"/>
      <w:headerReference w:type="first" r:id="rId19"/>
      <w:pgSz w:w="11906" w:h="16838"/>
      <w:pgMar w:top="50" w:right="567" w:bottom="567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D597FE" w14:textId="77777777" w:rsidR="0004636A" w:rsidRDefault="0004636A">
      <w:r>
        <w:separator/>
      </w:r>
    </w:p>
  </w:endnote>
  <w:endnote w:type="continuationSeparator" w:id="0">
    <w:p w14:paraId="729DE7B1" w14:textId="77777777" w:rsidR="0004636A" w:rsidRDefault="00046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003AA5" w14:textId="77777777" w:rsidR="0004636A" w:rsidRDefault="0004636A">
      <w:r>
        <w:separator/>
      </w:r>
    </w:p>
  </w:footnote>
  <w:footnote w:type="continuationSeparator" w:id="0">
    <w:p w14:paraId="054A78E4" w14:textId="77777777" w:rsidR="0004636A" w:rsidRDefault="000463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BE988F" w14:textId="01CAFCE4" w:rsidR="00326D2B" w:rsidRPr="00C9328F" w:rsidRDefault="00326D2B">
    <w:pPr>
      <w:pStyle w:val="a3"/>
      <w:rPr>
        <w:lang w:val="en-US"/>
      </w:rPr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11A85795" wp14:editId="2C3CDDF0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591C9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1C2B20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3494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4C36B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0B88F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2589B5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8C203" w14:textId="27DADAE5" w:rsidR="00326D2B" w:rsidRDefault="00326D2B">
                            <w:pPr>
                              <w:pStyle w:val="a5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4E7646">
                              <w:rPr>
                                <w:rStyle w:val="a6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A7048" w14:textId="564FFC41" w:rsidR="00326D2B" w:rsidRPr="00C05CB7" w:rsidRDefault="00A801BF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B2143E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20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121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19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.000 –</w:t>
                            </w:r>
                            <w:r w:rsidR="003E0570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Лр.</w:t>
                            </w:r>
                            <w:r w:rsidR="00414ECC" w:rsidRPr="003E0570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85795" id="Group 1" o:spid="_x0000_s1026" style="position:absolute;margin-left:56.25pt;margin-top:19.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2B591C9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61C2B20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AA3494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014C36B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70B88F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22589B5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E68C203" w14:textId="27DADAE5" w:rsidR="00326D2B" w:rsidRDefault="00326D2B">
                      <w:pPr>
                        <w:pStyle w:val="a5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4E7646">
                        <w:rPr>
                          <w:rStyle w:val="a6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BAA7048" w14:textId="564FFC41" w:rsidR="00326D2B" w:rsidRPr="00C05CB7" w:rsidRDefault="00A801BF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B2143E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20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121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19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.000 –</w:t>
                      </w:r>
                      <w:r w:rsidR="003E0570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Лр.</w:t>
                      </w:r>
                      <w:r w:rsidR="00414ECC" w:rsidRPr="003E0570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74B136" w14:textId="77777777" w:rsidR="00326D2B" w:rsidRPr="0080663F" w:rsidRDefault="00326D2B" w:rsidP="009F131C">
    <w:pPr>
      <w:pStyle w:val="1"/>
      <w:rPr>
        <w:rFonts w:ascii="Times New Roman" w:hAnsi="Times New Roman" w:cs="Times New Roman"/>
        <w:sz w:val="28"/>
        <w:szCs w:val="28"/>
        <w:lang w:val="ru-RU"/>
      </w:rPr>
    </w:pPr>
    <w:r w:rsidRPr="00651D76">
      <w:rPr>
        <w:rFonts w:ascii="Times New Roman" w:hAnsi="Times New Roman" w:cs="Times New Roman"/>
        <w:noProof/>
        <w:lang w:val="ru-RU"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3C203A03" wp14:editId="77ED7928">
              <wp:simplePos x="0" y="0"/>
              <wp:positionH relativeFrom="page">
                <wp:posOffset>708660</wp:posOffset>
              </wp:positionH>
              <wp:positionV relativeFrom="page">
                <wp:posOffset>251460</wp:posOffset>
              </wp:positionV>
              <wp:extent cx="6588125" cy="10188575"/>
              <wp:effectExtent l="0" t="0" r="22225" b="22225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8575"/>
                        <a:chOff x="0" y="0"/>
                        <a:chExt cx="20000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C79500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B6AFD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FF824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0FD8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317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C566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8F8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85ED4" w14:textId="0FB8E2AB" w:rsidR="00326D2B" w:rsidRPr="00C95106" w:rsidRDefault="00C05CB7" w:rsidP="00B66788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Cs w:val="28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C95106"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 w:rsidR="003E0570">
                              <w:rPr>
                                <w:rFonts w:ascii="Calibri" w:hAnsi="Calibri"/>
                                <w:szCs w:val="28"/>
                              </w:rPr>
                              <w:t>1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121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19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 w:rsidR="003E0570"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r w:rsidR="00414ECC" w:rsidRPr="00C95106">
                              <w:rPr>
                                <w:rFonts w:ascii="Calibri" w:hAnsi="Calibri"/>
                                <w:szCs w:val="28"/>
                              </w:rPr>
                              <w:t>Лр.</w:t>
                            </w:r>
                            <w:r w:rsidR="00414ECC" w:rsidRPr="003E0570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0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0DF74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18907" w14:textId="2134F708" w:rsidR="00326D2B" w:rsidRPr="0010714D" w:rsidRDefault="0010714D" w:rsidP="00B66788">
                              <w:pPr>
                                <w:rPr>
                                  <w:i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ru-RU"/>
                                </w:rPr>
                                <w:t>Мацкевич Р.Г.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56E9D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D7260" w14:textId="75F014A9" w:rsidR="00326D2B" w:rsidRPr="0010714D" w:rsidRDefault="0010714D" w:rsidP="00B66788">
                              <w:pPr>
                                <w:pStyle w:val="a5"/>
                                <w:rPr>
                                  <w:rFonts w:asciiTheme="minorHAnsi" w:hAnsiTheme="minorHAnsi" w:cstheme="minorHAns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8"/>
                                  <w:lang w:val="ru-RU"/>
                                </w:rPr>
                                <w:t>Котик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0F2E1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0546CE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7C173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55872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6911A" w14:textId="77777777" w:rsidR="00326D2B" w:rsidRDefault="002638A5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Зав.каф.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CFC644" w14:textId="77777777" w:rsidR="00326D2B" w:rsidRPr="002638A5" w:rsidRDefault="002638A5" w:rsidP="00B66788">
                              <w:pPr>
                                <w:pStyle w:val="a5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>Єфіменко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6568A" w14:textId="77777777" w:rsidR="00326D2B" w:rsidRPr="00A9614E" w:rsidRDefault="00414ECC" w:rsidP="00954BE3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</w:rPr>
                            </w:pPr>
                            <w:r w:rsidRPr="00A9614E">
                              <w:t>Звіт з лабораторної роботи №1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F2A4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48D2B" w14:textId="38A44BF2" w:rsidR="00326D2B" w:rsidRDefault="003E0570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r w:rsidR="00326D2B">
                              <w:rPr>
                                <w:sz w:val="18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к</w:t>
                            </w:r>
                            <w:r w:rsidR="00326D2B">
                              <w:rPr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D5046" w14:textId="77777777" w:rsidR="00326D2B" w:rsidRPr="002F6B72" w:rsidRDefault="00326D2B" w:rsidP="00B66788">
                            <w:pPr>
                              <w:pStyle w:val="a5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4712" y="19013"/>
                          <a:ext cx="5236" cy="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5898" w14:textId="04804B49" w:rsidR="00326D2B" w:rsidRPr="0010714D" w:rsidRDefault="00B86DBA" w:rsidP="00311F95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/>
                                <w:sz w:val="36"/>
                              </w:rPr>
                              <w:t>ФІКТ</w:t>
                            </w:r>
                            <w:r w:rsidRPr="005F7A49">
                              <w:rPr>
                                <w:rFonts w:ascii="Times New Roman" w:hAnsi="Times New Roman"/>
                                <w:sz w:val="3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z w:val="36"/>
                              </w:rPr>
                              <w:t xml:space="preserve"> гр. </w:t>
                            </w:r>
                            <w:r w:rsidR="0010714D">
                              <w:rPr>
                                <w:rFonts w:ascii="Arial" w:hAnsi="Arial"/>
                                <w:sz w:val="36"/>
                              </w:rPr>
                              <w:t>ІПЗ 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03A03" id="Group 21" o:spid="_x0000_s1046" style="position:absolute;margin-left:55.8pt;margin-top:19.8pt;width:518.75pt;height:802.25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">
              <v:rect id="Rectangle 2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4C79500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0D3B6AFD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84FF824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280FD8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72317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BBAC566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9D8F8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1385ED4" w14:textId="0FB8E2AB" w:rsidR="00326D2B" w:rsidRPr="00C95106" w:rsidRDefault="00C05CB7" w:rsidP="00B66788">
                      <w:pPr>
                        <w:pStyle w:val="a5"/>
                        <w:jc w:val="center"/>
                        <w:rPr>
                          <w:rFonts w:ascii="Calibri" w:hAnsi="Calibri"/>
                          <w:szCs w:val="28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C95106"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 w:rsidR="003E0570">
                        <w:rPr>
                          <w:rFonts w:ascii="Calibri" w:hAnsi="Calibri"/>
                          <w:szCs w:val="28"/>
                        </w:rPr>
                        <w:t>1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Cs w:val="28"/>
                        </w:rPr>
                        <w:t>121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Cs w:val="28"/>
                        </w:rPr>
                        <w:t>19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 w:rsidR="003E0570"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r w:rsidR="00414ECC" w:rsidRPr="00C95106">
                        <w:rPr>
                          <w:rFonts w:ascii="Calibri" w:hAnsi="Calibri"/>
                          <w:szCs w:val="28"/>
                        </w:rPr>
                        <w:t>Лр.</w:t>
                      </w:r>
                      <w:r w:rsidR="00414ECC" w:rsidRPr="003E0570">
                        <w:rPr>
                          <w:rFonts w:ascii="Calibri" w:hAnsi="Calibri"/>
                          <w:color w:val="FF0000"/>
                          <w:szCs w:val="28"/>
                        </w:rPr>
                        <w:t>1</w:t>
                      </w: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4B00DF74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59818907" w14:textId="2134F708" w:rsidR="00326D2B" w:rsidRPr="0010714D" w:rsidRDefault="0010714D" w:rsidP="00B66788">
                        <w:pPr>
                          <w:rPr>
                            <w:i/>
                            <w:sz w:val="18"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lang w:val="ru-RU"/>
                          </w:rPr>
                          <w:t>Мацкевич Р.Г.</w:t>
                        </w:r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3756E9D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78D7260" w14:textId="75F014A9" w:rsidR="00326D2B" w:rsidRPr="0010714D" w:rsidRDefault="0010714D" w:rsidP="00B66788">
                        <w:pPr>
                          <w:pStyle w:val="a5"/>
                          <w:rPr>
                            <w:rFonts w:asciiTheme="minorHAnsi" w:hAnsiTheme="minorHAnsi" w:cstheme="minorHAns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lang w:val="ru-RU"/>
                          </w:rPr>
                          <w:t>Котик О.Ю.</w:t>
                        </w:r>
                      </w:p>
                    </w:txbxContent>
                  </v:textbox>
                </v:rect>
              </v:group>
              <v:group id="Group 51" o:spid="_x0000_s1076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A60F2E1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53" o:spid="_x0000_s1078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C0546CE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9E7C173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2A55872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7506911A" w14:textId="77777777" w:rsidR="00326D2B" w:rsidRDefault="002638A5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Зав.каф.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8CFC644" w14:textId="77777777" w:rsidR="00326D2B" w:rsidRPr="002638A5" w:rsidRDefault="002638A5" w:rsidP="00B66788">
                        <w:pPr>
                          <w:pStyle w:val="a5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>Єфіменко А.А.</w:t>
                        </w:r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6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8F6568A" w14:textId="77777777" w:rsidR="00326D2B" w:rsidRPr="00A9614E" w:rsidRDefault="00414ECC" w:rsidP="00954BE3">
                      <w:pPr>
                        <w:pStyle w:val="a5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</w:rPr>
                      </w:pPr>
                      <w:r w:rsidRPr="00A9614E">
                        <w:t>Звіт з лабораторної роботи №1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F4F2A4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DA48D2B" w14:textId="38A44BF2" w:rsidR="00326D2B" w:rsidRDefault="003E0570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r w:rsidR="00326D2B">
                        <w:rPr>
                          <w:sz w:val="18"/>
                        </w:rPr>
                        <w:t>р</w:t>
                      </w:r>
                      <w:r>
                        <w:rPr>
                          <w:sz w:val="18"/>
                        </w:rPr>
                        <w:t>к</w:t>
                      </w:r>
                      <w:r w:rsidR="00326D2B">
                        <w:rPr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3ED5046" w14:textId="77777777" w:rsidR="00326D2B" w:rsidRPr="002F6B72" w:rsidRDefault="00326D2B" w:rsidP="00B66788">
                      <w:pPr>
                        <w:pStyle w:val="a5"/>
                        <w:jc w:val="center"/>
                        <w:rPr>
                          <w:iCs/>
                          <w:sz w:val="18"/>
                        </w:rPr>
                      </w:pP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5" style="position:absolute;left:14712;top:19013;width:5236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FAC5898" w14:textId="04804B49" w:rsidR="00326D2B" w:rsidRPr="0010714D" w:rsidRDefault="00B86DBA" w:rsidP="00311F95">
                      <w:pPr>
                        <w:pStyle w:val="a5"/>
                        <w:jc w:val="center"/>
                        <w:rPr>
                          <w:rFonts w:ascii="Arial" w:hAnsi="Arial"/>
                          <w:sz w:val="36"/>
                        </w:rPr>
                      </w:pPr>
                      <w:r>
                        <w:rPr>
                          <w:rFonts w:ascii="Arial" w:hAnsi="Arial"/>
                          <w:sz w:val="36"/>
                        </w:rPr>
                        <w:t>ФІКТ</w:t>
                      </w:r>
                      <w:r w:rsidRPr="005F7A49">
                        <w:rPr>
                          <w:rFonts w:ascii="Times New Roman" w:hAnsi="Times New Roman"/>
                          <w:sz w:val="36"/>
                        </w:rPr>
                        <w:t>,</w:t>
                      </w:r>
                      <w:r>
                        <w:rPr>
                          <w:rFonts w:ascii="Arial" w:hAnsi="Arial"/>
                          <w:sz w:val="36"/>
                        </w:rPr>
                        <w:t xml:space="preserve"> гр. </w:t>
                      </w:r>
                      <w:r w:rsidR="0010714D">
                        <w:rPr>
                          <w:rFonts w:ascii="Arial" w:hAnsi="Arial"/>
                          <w:sz w:val="36"/>
                        </w:rPr>
                        <w:t>ІПЗ 20-2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41BB"/>
    <w:multiLevelType w:val="hybridMultilevel"/>
    <w:tmpl w:val="000026E9"/>
    <w:lvl w:ilvl="0" w:tplc="000001E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3CC36A5"/>
    <w:multiLevelType w:val="hybridMultilevel"/>
    <w:tmpl w:val="922E8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01B94"/>
    <w:multiLevelType w:val="hybridMultilevel"/>
    <w:tmpl w:val="89DAE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024045F"/>
    <w:multiLevelType w:val="hybridMultilevel"/>
    <w:tmpl w:val="A986037E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5" w15:restartNumberingAfterBreak="0">
    <w:nsid w:val="327A209E"/>
    <w:multiLevelType w:val="hybridMultilevel"/>
    <w:tmpl w:val="11ECFD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36263A3"/>
    <w:multiLevelType w:val="hybridMultilevel"/>
    <w:tmpl w:val="3F5AC95C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7" w15:restartNumberingAfterBreak="0">
    <w:nsid w:val="48854FF6"/>
    <w:multiLevelType w:val="hybridMultilevel"/>
    <w:tmpl w:val="20329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F56BD2"/>
    <w:multiLevelType w:val="hybridMultilevel"/>
    <w:tmpl w:val="43C2C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25A1ACC"/>
    <w:multiLevelType w:val="hybridMultilevel"/>
    <w:tmpl w:val="68F4B47E"/>
    <w:lvl w:ilvl="0" w:tplc="C2DAA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7418F"/>
    <w:multiLevelType w:val="hybridMultilevel"/>
    <w:tmpl w:val="8546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284"/>
    <w:multiLevelType w:val="hybridMultilevel"/>
    <w:tmpl w:val="853E12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C29AF"/>
    <w:multiLevelType w:val="hybridMultilevel"/>
    <w:tmpl w:val="F6D2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5096D"/>
    <w:multiLevelType w:val="hybridMultilevel"/>
    <w:tmpl w:val="0BC60D5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11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10"/>
  </w:num>
  <w:num w:numId="12">
    <w:abstractNumId w:val="12"/>
  </w:num>
  <w:num w:numId="13">
    <w:abstractNumId w:val="7"/>
  </w:num>
  <w:num w:numId="14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788"/>
    <w:rsid w:val="000009C3"/>
    <w:rsid w:val="000011E4"/>
    <w:rsid w:val="00003304"/>
    <w:rsid w:val="00007207"/>
    <w:rsid w:val="00010C72"/>
    <w:rsid w:val="00016C4E"/>
    <w:rsid w:val="00022744"/>
    <w:rsid w:val="00032079"/>
    <w:rsid w:val="00037AAE"/>
    <w:rsid w:val="0004001C"/>
    <w:rsid w:val="00040786"/>
    <w:rsid w:val="0004617D"/>
    <w:rsid w:val="0004636A"/>
    <w:rsid w:val="0005325B"/>
    <w:rsid w:val="00065D0A"/>
    <w:rsid w:val="000663E4"/>
    <w:rsid w:val="00067E52"/>
    <w:rsid w:val="000733AE"/>
    <w:rsid w:val="0007391D"/>
    <w:rsid w:val="00080607"/>
    <w:rsid w:val="000806C9"/>
    <w:rsid w:val="00082DDA"/>
    <w:rsid w:val="000904F3"/>
    <w:rsid w:val="00090E3B"/>
    <w:rsid w:val="00096498"/>
    <w:rsid w:val="000B0280"/>
    <w:rsid w:val="000B368B"/>
    <w:rsid w:val="000B5891"/>
    <w:rsid w:val="000B6153"/>
    <w:rsid w:val="000B6D0F"/>
    <w:rsid w:val="000C5159"/>
    <w:rsid w:val="000C5C39"/>
    <w:rsid w:val="000D2C0A"/>
    <w:rsid w:val="000E57FF"/>
    <w:rsid w:val="000F12CA"/>
    <w:rsid w:val="000F2684"/>
    <w:rsid w:val="000F7DC9"/>
    <w:rsid w:val="0010714D"/>
    <w:rsid w:val="0011226C"/>
    <w:rsid w:val="00113BC9"/>
    <w:rsid w:val="00122665"/>
    <w:rsid w:val="00122766"/>
    <w:rsid w:val="00125EC3"/>
    <w:rsid w:val="00131316"/>
    <w:rsid w:val="00135E9D"/>
    <w:rsid w:val="001379D8"/>
    <w:rsid w:val="00145FA5"/>
    <w:rsid w:val="0015702C"/>
    <w:rsid w:val="001601C0"/>
    <w:rsid w:val="001604A2"/>
    <w:rsid w:val="001638E4"/>
    <w:rsid w:val="001B3921"/>
    <w:rsid w:val="001B3F8C"/>
    <w:rsid w:val="001B7F3D"/>
    <w:rsid w:val="001C0B7D"/>
    <w:rsid w:val="001C133B"/>
    <w:rsid w:val="001C283F"/>
    <w:rsid w:val="001D0306"/>
    <w:rsid w:val="001D1CB5"/>
    <w:rsid w:val="001E6442"/>
    <w:rsid w:val="00200C8D"/>
    <w:rsid w:val="002033DA"/>
    <w:rsid w:val="00211AF6"/>
    <w:rsid w:val="002151B1"/>
    <w:rsid w:val="00220A87"/>
    <w:rsid w:val="00221EF8"/>
    <w:rsid w:val="00236856"/>
    <w:rsid w:val="00245CE6"/>
    <w:rsid w:val="00246C40"/>
    <w:rsid w:val="002600DB"/>
    <w:rsid w:val="00260199"/>
    <w:rsid w:val="002638A5"/>
    <w:rsid w:val="00265C70"/>
    <w:rsid w:val="002667BF"/>
    <w:rsid w:val="0027502A"/>
    <w:rsid w:val="00276271"/>
    <w:rsid w:val="00276D97"/>
    <w:rsid w:val="00287D22"/>
    <w:rsid w:val="002975BB"/>
    <w:rsid w:val="002A23DD"/>
    <w:rsid w:val="002A6790"/>
    <w:rsid w:val="002C00EB"/>
    <w:rsid w:val="002C0734"/>
    <w:rsid w:val="002C2CAA"/>
    <w:rsid w:val="002C6A4E"/>
    <w:rsid w:val="002D359F"/>
    <w:rsid w:val="002D42F1"/>
    <w:rsid w:val="002D6B92"/>
    <w:rsid w:val="002D72D9"/>
    <w:rsid w:val="002E7FC3"/>
    <w:rsid w:val="002F06E9"/>
    <w:rsid w:val="002F197E"/>
    <w:rsid w:val="002F46A5"/>
    <w:rsid w:val="002F6B72"/>
    <w:rsid w:val="00303712"/>
    <w:rsid w:val="003040CE"/>
    <w:rsid w:val="003118D9"/>
    <w:rsid w:val="00311F95"/>
    <w:rsid w:val="003120BA"/>
    <w:rsid w:val="00312313"/>
    <w:rsid w:val="003163F4"/>
    <w:rsid w:val="00317E3D"/>
    <w:rsid w:val="0032266F"/>
    <w:rsid w:val="00323DB1"/>
    <w:rsid w:val="00326D2B"/>
    <w:rsid w:val="003275ED"/>
    <w:rsid w:val="00327A67"/>
    <w:rsid w:val="00333F7F"/>
    <w:rsid w:val="003364A1"/>
    <w:rsid w:val="003414CF"/>
    <w:rsid w:val="00355B87"/>
    <w:rsid w:val="0036430A"/>
    <w:rsid w:val="00366C82"/>
    <w:rsid w:val="00377078"/>
    <w:rsid w:val="00381734"/>
    <w:rsid w:val="00385D68"/>
    <w:rsid w:val="00386451"/>
    <w:rsid w:val="00386DD4"/>
    <w:rsid w:val="003979FE"/>
    <w:rsid w:val="00397B54"/>
    <w:rsid w:val="003A32E4"/>
    <w:rsid w:val="003A4D47"/>
    <w:rsid w:val="003A6D99"/>
    <w:rsid w:val="003B2DB3"/>
    <w:rsid w:val="003B4B06"/>
    <w:rsid w:val="003B5078"/>
    <w:rsid w:val="003B6CE9"/>
    <w:rsid w:val="003C3807"/>
    <w:rsid w:val="003C6951"/>
    <w:rsid w:val="003C70C8"/>
    <w:rsid w:val="003D0A01"/>
    <w:rsid w:val="003D3952"/>
    <w:rsid w:val="003D5947"/>
    <w:rsid w:val="003E0570"/>
    <w:rsid w:val="003E6120"/>
    <w:rsid w:val="003E6E94"/>
    <w:rsid w:val="003E6F39"/>
    <w:rsid w:val="003E719E"/>
    <w:rsid w:val="003F161E"/>
    <w:rsid w:val="003F2ABB"/>
    <w:rsid w:val="003F7A5A"/>
    <w:rsid w:val="004004BC"/>
    <w:rsid w:val="0040372A"/>
    <w:rsid w:val="004101F4"/>
    <w:rsid w:val="004105F2"/>
    <w:rsid w:val="00414ECC"/>
    <w:rsid w:val="00417AF4"/>
    <w:rsid w:val="0042016E"/>
    <w:rsid w:val="00424CB3"/>
    <w:rsid w:val="004272B3"/>
    <w:rsid w:val="00431CE9"/>
    <w:rsid w:val="004335A1"/>
    <w:rsid w:val="00437022"/>
    <w:rsid w:val="00441D33"/>
    <w:rsid w:val="004428A5"/>
    <w:rsid w:val="00454D51"/>
    <w:rsid w:val="004573EE"/>
    <w:rsid w:val="00473FC9"/>
    <w:rsid w:val="00482385"/>
    <w:rsid w:val="0048324E"/>
    <w:rsid w:val="004935B2"/>
    <w:rsid w:val="004953D0"/>
    <w:rsid w:val="004A2797"/>
    <w:rsid w:val="004A37BB"/>
    <w:rsid w:val="004B2FA3"/>
    <w:rsid w:val="004B732E"/>
    <w:rsid w:val="004C359E"/>
    <w:rsid w:val="004C7EE5"/>
    <w:rsid w:val="004D4022"/>
    <w:rsid w:val="004E3941"/>
    <w:rsid w:val="004E4084"/>
    <w:rsid w:val="004E7646"/>
    <w:rsid w:val="004E7D69"/>
    <w:rsid w:val="005001D2"/>
    <w:rsid w:val="00501644"/>
    <w:rsid w:val="00506BCB"/>
    <w:rsid w:val="00511AE4"/>
    <w:rsid w:val="00511D00"/>
    <w:rsid w:val="00512BD1"/>
    <w:rsid w:val="00514614"/>
    <w:rsid w:val="00525897"/>
    <w:rsid w:val="00530562"/>
    <w:rsid w:val="00532F0B"/>
    <w:rsid w:val="00540B21"/>
    <w:rsid w:val="005422A1"/>
    <w:rsid w:val="005453C2"/>
    <w:rsid w:val="00565C41"/>
    <w:rsid w:val="00567D1E"/>
    <w:rsid w:val="005A20E1"/>
    <w:rsid w:val="005A2112"/>
    <w:rsid w:val="005A45E1"/>
    <w:rsid w:val="005D422A"/>
    <w:rsid w:val="005E3725"/>
    <w:rsid w:val="005E6DEE"/>
    <w:rsid w:val="005F747D"/>
    <w:rsid w:val="005F7A49"/>
    <w:rsid w:val="006000F9"/>
    <w:rsid w:val="0060196C"/>
    <w:rsid w:val="0060519B"/>
    <w:rsid w:val="00614A5A"/>
    <w:rsid w:val="00615CBE"/>
    <w:rsid w:val="00617F80"/>
    <w:rsid w:val="00620937"/>
    <w:rsid w:val="006219FD"/>
    <w:rsid w:val="00623075"/>
    <w:rsid w:val="00624750"/>
    <w:rsid w:val="00624799"/>
    <w:rsid w:val="00632993"/>
    <w:rsid w:val="006470A2"/>
    <w:rsid w:val="006516F9"/>
    <w:rsid w:val="00651D76"/>
    <w:rsid w:val="0066143A"/>
    <w:rsid w:val="00662CAD"/>
    <w:rsid w:val="00681C05"/>
    <w:rsid w:val="00685982"/>
    <w:rsid w:val="006861A5"/>
    <w:rsid w:val="00686EA5"/>
    <w:rsid w:val="0068773B"/>
    <w:rsid w:val="006908EF"/>
    <w:rsid w:val="00691B92"/>
    <w:rsid w:val="006965FB"/>
    <w:rsid w:val="00696902"/>
    <w:rsid w:val="006B0D46"/>
    <w:rsid w:val="006C359C"/>
    <w:rsid w:val="006C7040"/>
    <w:rsid w:val="006D195A"/>
    <w:rsid w:val="006D6136"/>
    <w:rsid w:val="006E21D8"/>
    <w:rsid w:val="006E2ECE"/>
    <w:rsid w:val="006F30A5"/>
    <w:rsid w:val="006F6F54"/>
    <w:rsid w:val="0071307E"/>
    <w:rsid w:val="007131A7"/>
    <w:rsid w:val="007204D3"/>
    <w:rsid w:val="00723BB9"/>
    <w:rsid w:val="0072667C"/>
    <w:rsid w:val="00735DB1"/>
    <w:rsid w:val="007431A9"/>
    <w:rsid w:val="007508BA"/>
    <w:rsid w:val="00762F07"/>
    <w:rsid w:val="00763D44"/>
    <w:rsid w:val="007729DF"/>
    <w:rsid w:val="0077373B"/>
    <w:rsid w:val="00780A5D"/>
    <w:rsid w:val="007844F4"/>
    <w:rsid w:val="00784A72"/>
    <w:rsid w:val="007860ED"/>
    <w:rsid w:val="0079448A"/>
    <w:rsid w:val="00795654"/>
    <w:rsid w:val="007A1824"/>
    <w:rsid w:val="007A2ADC"/>
    <w:rsid w:val="007A6392"/>
    <w:rsid w:val="007A765F"/>
    <w:rsid w:val="007B3129"/>
    <w:rsid w:val="007B4933"/>
    <w:rsid w:val="007C18C6"/>
    <w:rsid w:val="007C4928"/>
    <w:rsid w:val="007C4CA0"/>
    <w:rsid w:val="007C74D5"/>
    <w:rsid w:val="007E696E"/>
    <w:rsid w:val="007F0DA4"/>
    <w:rsid w:val="007F33B8"/>
    <w:rsid w:val="007F7069"/>
    <w:rsid w:val="00804E4B"/>
    <w:rsid w:val="0080663F"/>
    <w:rsid w:val="008109C2"/>
    <w:rsid w:val="008130D5"/>
    <w:rsid w:val="00813ABA"/>
    <w:rsid w:val="00823CF7"/>
    <w:rsid w:val="0082592A"/>
    <w:rsid w:val="00831415"/>
    <w:rsid w:val="008328CC"/>
    <w:rsid w:val="008330DA"/>
    <w:rsid w:val="008330DD"/>
    <w:rsid w:val="00834D72"/>
    <w:rsid w:val="00835602"/>
    <w:rsid w:val="0084172C"/>
    <w:rsid w:val="00845DD4"/>
    <w:rsid w:val="00852FFA"/>
    <w:rsid w:val="00854D64"/>
    <w:rsid w:val="00856560"/>
    <w:rsid w:val="00862F78"/>
    <w:rsid w:val="00872C33"/>
    <w:rsid w:val="00880C42"/>
    <w:rsid w:val="00891FC2"/>
    <w:rsid w:val="00892EAE"/>
    <w:rsid w:val="008A4C80"/>
    <w:rsid w:val="008B5588"/>
    <w:rsid w:val="008C11F3"/>
    <w:rsid w:val="008C274D"/>
    <w:rsid w:val="008D133E"/>
    <w:rsid w:val="008D7844"/>
    <w:rsid w:val="008E14C9"/>
    <w:rsid w:val="008E4026"/>
    <w:rsid w:val="008F1BD6"/>
    <w:rsid w:val="008F2319"/>
    <w:rsid w:val="008F2371"/>
    <w:rsid w:val="008F4BF9"/>
    <w:rsid w:val="00903619"/>
    <w:rsid w:val="0090432C"/>
    <w:rsid w:val="00905E29"/>
    <w:rsid w:val="00906114"/>
    <w:rsid w:val="00906C2F"/>
    <w:rsid w:val="00906C54"/>
    <w:rsid w:val="00907536"/>
    <w:rsid w:val="00907D61"/>
    <w:rsid w:val="00907ED9"/>
    <w:rsid w:val="00910DE3"/>
    <w:rsid w:val="00911092"/>
    <w:rsid w:val="00911193"/>
    <w:rsid w:val="0091162F"/>
    <w:rsid w:val="00922CCA"/>
    <w:rsid w:val="00923505"/>
    <w:rsid w:val="00933C7E"/>
    <w:rsid w:val="00941C18"/>
    <w:rsid w:val="00954BE3"/>
    <w:rsid w:val="00965083"/>
    <w:rsid w:val="00965B99"/>
    <w:rsid w:val="0096748F"/>
    <w:rsid w:val="00967867"/>
    <w:rsid w:val="009708A8"/>
    <w:rsid w:val="0097220A"/>
    <w:rsid w:val="009761BC"/>
    <w:rsid w:val="00976624"/>
    <w:rsid w:val="0098006A"/>
    <w:rsid w:val="0098295E"/>
    <w:rsid w:val="00986F5B"/>
    <w:rsid w:val="009A4C0E"/>
    <w:rsid w:val="009B6EC7"/>
    <w:rsid w:val="009C5BD1"/>
    <w:rsid w:val="009C675D"/>
    <w:rsid w:val="009D2E52"/>
    <w:rsid w:val="009D35A6"/>
    <w:rsid w:val="009D40FD"/>
    <w:rsid w:val="009D555D"/>
    <w:rsid w:val="009D710D"/>
    <w:rsid w:val="009E4C33"/>
    <w:rsid w:val="009F131C"/>
    <w:rsid w:val="009F2452"/>
    <w:rsid w:val="009F44ED"/>
    <w:rsid w:val="009F7A31"/>
    <w:rsid w:val="00A002D3"/>
    <w:rsid w:val="00A04A26"/>
    <w:rsid w:val="00A0643F"/>
    <w:rsid w:val="00A159B5"/>
    <w:rsid w:val="00A222BA"/>
    <w:rsid w:val="00A23E05"/>
    <w:rsid w:val="00A240D6"/>
    <w:rsid w:val="00A26D2B"/>
    <w:rsid w:val="00A272EA"/>
    <w:rsid w:val="00A31C24"/>
    <w:rsid w:val="00A35CFB"/>
    <w:rsid w:val="00A370AC"/>
    <w:rsid w:val="00A46E86"/>
    <w:rsid w:val="00A47C33"/>
    <w:rsid w:val="00A5546A"/>
    <w:rsid w:val="00A56360"/>
    <w:rsid w:val="00A64208"/>
    <w:rsid w:val="00A65BE9"/>
    <w:rsid w:val="00A71A59"/>
    <w:rsid w:val="00A764DE"/>
    <w:rsid w:val="00A801BF"/>
    <w:rsid w:val="00A81B45"/>
    <w:rsid w:val="00A8766E"/>
    <w:rsid w:val="00A9018D"/>
    <w:rsid w:val="00A91C16"/>
    <w:rsid w:val="00A92B43"/>
    <w:rsid w:val="00A93C50"/>
    <w:rsid w:val="00A9496F"/>
    <w:rsid w:val="00A9614E"/>
    <w:rsid w:val="00A96FF1"/>
    <w:rsid w:val="00AA1465"/>
    <w:rsid w:val="00AB074F"/>
    <w:rsid w:val="00AB782D"/>
    <w:rsid w:val="00AC0C81"/>
    <w:rsid w:val="00AC5470"/>
    <w:rsid w:val="00AC59DC"/>
    <w:rsid w:val="00AC70EB"/>
    <w:rsid w:val="00AF1D01"/>
    <w:rsid w:val="00AF548A"/>
    <w:rsid w:val="00B042D0"/>
    <w:rsid w:val="00B2143E"/>
    <w:rsid w:val="00B21463"/>
    <w:rsid w:val="00B22B1C"/>
    <w:rsid w:val="00B32898"/>
    <w:rsid w:val="00B3461B"/>
    <w:rsid w:val="00B361D4"/>
    <w:rsid w:val="00B40106"/>
    <w:rsid w:val="00B42382"/>
    <w:rsid w:val="00B46756"/>
    <w:rsid w:val="00B50000"/>
    <w:rsid w:val="00B5051F"/>
    <w:rsid w:val="00B56020"/>
    <w:rsid w:val="00B5726F"/>
    <w:rsid w:val="00B61801"/>
    <w:rsid w:val="00B66788"/>
    <w:rsid w:val="00B67897"/>
    <w:rsid w:val="00B70771"/>
    <w:rsid w:val="00B746D5"/>
    <w:rsid w:val="00B75271"/>
    <w:rsid w:val="00B75835"/>
    <w:rsid w:val="00B81CF2"/>
    <w:rsid w:val="00B845BD"/>
    <w:rsid w:val="00B868A0"/>
    <w:rsid w:val="00B86DBA"/>
    <w:rsid w:val="00B909E9"/>
    <w:rsid w:val="00B91413"/>
    <w:rsid w:val="00BB667E"/>
    <w:rsid w:val="00BC2EE4"/>
    <w:rsid w:val="00BC33E5"/>
    <w:rsid w:val="00BC3473"/>
    <w:rsid w:val="00BC73F0"/>
    <w:rsid w:val="00BD1C54"/>
    <w:rsid w:val="00BD2A90"/>
    <w:rsid w:val="00BD312C"/>
    <w:rsid w:val="00BE29DC"/>
    <w:rsid w:val="00BE6860"/>
    <w:rsid w:val="00BE79E8"/>
    <w:rsid w:val="00BF0518"/>
    <w:rsid w:val="00BF4078"/>
    <w:rsid w:val="00BF666E"/>
    <w:rsid w:val="00BF7C16"/>
    <w:rsid w:val="00C04EA7"/>
    <w:rsid w:val="00C05CB7"/>
    <w:rsid w:val="00C06CB3"/>
    <w:rsid w:val="00C10B0F"/>
    <w:rsid w:val="00C1722F"/>
    <w:rsid w:val="00C21BD2"/>
    <w:rsid w:val="00C27558"/>
    <w:rsid w:val="00C32DBF"/>
    <w:rsid w:val="00C3563B"/>
    <w:rsid w:val="00C44231"/>
    <w:rsid w:val="00C47DBE"/>
    <w:rsid w:val="00C517CB"/>
    <w:rsid w:val="00C65061"/>
    <w:rsid w:val="00C656A0"/>
    <w:rsid w:val="00C818DE"/>
    <w:rsid w:val="00C85E63"/>
    <w:rsid w:val="00C8603C"/>
    <w:rsid w:val="00C92A0B"/>
    <w:rsid w:val="00C9328F"/>
    <w:rsid w:val="00C95106"/>
    <w:rsid w:val="00CA0A28"/>
    <w:rsid w:val="00CA241D"/>
    <w:rsid w:val="00CA3359"/>
    <w:rsid w:val="00CA6A3C"/>
    <w:rsid w:val="00CA6E59"/>
    <w:rsid w:val="00CA7BDA"/>
    <w:rsid w:val="00CB128E"/>
    <w:rsid w:val="00CB55EB"/>
    <w:rsid w:val="00CB67D8"/>
    <w:rsid w:val="00CB78F2"/>
    <w:rsid w:val="00CC2F30"/>
    <w:rsid w:val="00CD02D8"/>
    <w:rsid w:val="00CD7D33"/>
    <w:rsid w:val="00CE2BDB"/>
    <w:rsid w:val="00CE3F71"/>
    <w:rsid w:val="00CE7837"/>
    <w:rsid w:val="00CE7886"/>
    <w:rsid w:val="00CF1354"/>
    <w:rsid w:val="00CF1B98"/>
    <w:rsid w:val="00D07D29"/>
    <w:rsid w:val="00D12DAA"/>
    <w:rsid w:val="00D13CD4"/>
    <w:rsid w:val="00D22594"/>
    <w:rsid w:val="00D40102"/>
    <w:rsid w:val="00D4116C"/>
    <w:rsid w:val="00D61C31"/>
    <w:rsid w:val="00D76515"/>
    <w:rsid w:val="00D843A0"/>
    <w:rsid w:val="00D85745"/>
    <w:rsid w:val="00D86870"/>
    <w:rsid w:val="00D9398B"/>
    <w:rsid w:val="00D962E9"/>
    <w:rsid w:val="00DA5908"/>
    <w:rsid w:val="00DC364C"/>
    <w:rsid w:val="00DC4471"/>
    <w:rsid w:val="00DC45F2"/>
    <w:rsid w:val="00DD4CAF"/>
    <w:rsid w:val="00DE1ACC"/>
    <w:rsid w:val="00DE1AEF"/>
    <w:rsid w:val="00DF189B"/>
    <w:rsid w:val="00DF53AD"/>
    <w:rsid w:val="00DF53B9"/>
    <w:rsid w:val="00DF5C55"/>
    <w:rsid w:val="00DF7A47"/>
    <w:rsid w:val="00E01025"/>
    <w:rsid w:val="00E10B0C"/>
    <w:rsid w:val="00E170FC"/>
    <w:rsid w:val="00E2262E"/>
    <w:rsid w:val="00E46FB5"/>
    <w:rsid w:val="00E50895"/>
    <w:rsid w:val="00E50DCF"/>
    <w:rsid w:val="00E53AC5"/>
    <w:rsid w:val="00E57033"/>
    <w:rsid w:val="00E673BB"/>
    <w:rsid w:val="00E71B4C"/>
    <w:rsid w:val="00E9429B"/>
    <w:rsid w:val="00EA009D"/>
    <w:rsid w:val="00EA1262"/>
    <w:rsid w:val="00EA2023"/>
    <w:rsid w:val="00EA3249"/>
    <w:rsid w:val="00EA52EB"/>
    <w:rsid w:val="00EA5ADE"/>
    <w:rsid w:val="00EA73B0"/>
    <w:rsid w:val="00EB5B61"/>
    <w:rsid w:val="00EC112C"/>
    <w:rsid w:val="00EC4169"/>
    <w:rsid w:val="00EC43D8"/>
    <w:rsid w:val="00EC5D2D"/>
    <w:rsid w:val="00ED3172"/>
    <w:rsid w:val="00ED766B"/>
    <w:rsid w:val="00EE618E"/>
    <w:rsid w:val="00EE78BC"/>
    <w:rsid w:val="00EF2415"/>
    <w:rsid w:val="00EF5F30"/>
    <w:rsid w:val="00F15231"/>
    <w:rsid w:val="00F17459"/>
    <w:rsid w:val="00F20479"/>
    <w:rsid w:val="00F2189D"/>
    <w:rsid w:val="00F3405A"/>
    <w:rsid w:val="00F615BF"/>
    <w:rsid w:val="00F62A91"/>
    <w:rsid w:val="00F62F59"/>
    <w:rsid w:val="00F63918"/>
    <w:rsid w:val="00F66247"/>
    <w:rsid w:val="00F678FC"/>
    <w:rsid w:val="00F704CD"/>
    <w:rsid w:val="00F71435"/>
    <w:rsid w:val="00F72A9C"/>
    <w:rsid w:val="00F80F7D"/>
    <w:rsid w:val="00F874F6"/>
    <w:rsid w:val="00F923F7"/>
    <w:rsid w:val="00F93D4C"/>
    <w:rsid w:val="00F94F15"/>
    <w:rsid w:val="00F958E1"/>
    <w:rsid w:val="00F96C97"/>
    <w:rsid w:val="00FA3A42"/>
    <w:rsid w:val="00FB353D"/>
    <w:rsid w:val="00FB7C21"/>
    <w:rsid w:val="00FC0E64"/>
    <w:rsid w:val="00FD02BA"/>
    <w:rsid w:val="00FD15B2"/>
    <w:rsid w:val="00FE313A"/>
    <w:rsid w:val="00FF0F48"/>
    <w:rsid w:val="00FF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4B9F6C"/>
  <w15:docId w15:val="{AAD4388C-D459-4F2E-B43C-AF909460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29DF"/>
    <w:pPr>
      <w:spacing w:after="200" w:line="276" w:lineRule="auto"/>
    </w:pPr>
    <w:rPr>
      <w:rFonts w:ascii="Calibri" w:eastAsia="Calibri" w:hAnsi="Calibri"/>
      <w:sz w:val="22"/>
      <w:szCs w:val="22"/>
      <w:lang w:val="uk-UA" w:eastAsia="en-US"/>
    </w:rPr>
  </w:style>
  <w:style w:type="paragraph" w:styleId="1">
    <w:name w:val="heading 1"/>
    <w:basedOn w:val="a"/>
    <w:next w:val="a"/>
    <w:link w:val="10"/>
    <w:qFormat/>
    <w:rsid w:val="008109C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9D710D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paragraph" w:styleId="a4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5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6">
    <w:name w:val="page number"/>
    <w:basedOn w:val="a0"/>
    <w:semiHidden/>
  </w:style>
  <w:style w:type="table" w:styleId="a7">
    <w:name w:val="Table Grid"/>
    <w:basedOn w:val="a1"/>
    <w:uiPriority w:val="59"/>
    <w:qFormat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a8">
    <w:name w:val="Hyperlink"/>
    <w:uiPriority w:val="99"/>
    <w:semiHidden/>
    <w:unhideWhenUsed/>
    <w:rsid w:val="00AA14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a9">
    <w:name w:val="List Paragraph"/>
    <w:basedOn w:val="a"/>
    <w:uiPriority w:val="34"/>
    <w:qFormat/>
    <w:rsid w:val="004E408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72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rsid w:val="007F7069"/>
  </w:style>
  <w:style w:type="character" w:customStyle="1" w:styleId="spelle">
    <w:name w:val="spelle"/>
    <w:basedOn w:val="a0"/>
    <w:rsid w:val="007F7069"/>
  </w:style>
  <w:style w:type="character" w:customStyle="1" w:styleId="grame">
    <w:name w:val="grame"/>
    <w:basedOn w:val="a0"/>
    <w:rsid w:val="007F7069"/>
  </w:style>
  <w:style w:type="character" w:styleId="ac">
    <w:name w:val="Emphasis"/>
    <w:qFormat/>
    <w:rsid w:val="005E3725"/>
    <w:rPr>
      <w:i/>
      <w:iCs/>
    </w:rPr>
  </w:style>
  <w:style w:type="paragraph" w:styleId="ad">
    <w:name w:val="Normal (Web)"/>
    <w:basedOn w:val="a"/>
    <w:uiPriority w:val="99"/>
    <w:unhideWhenUsed/>
    <w:rsid w:val="00D4010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rsid w:val="008109C2"/>
    <w:rPr>
      <w:rFonts w:ascii="Arial" w:hAnsi="Arial" w:cs="Arial"/>
      <w:b/>
      <w:bCs/>
      <w:kern w:val="32"/>
      <w:sz w:val="32"/>
      <w:szCs w:val="32"/>
      <w:lang w:val="uk-UA"/>
    </w:rPr>
  </w:style>
  <w:style w:type="paragraph" w:styleId="ae">
    <w:name w:val="Body Text Indent"/>
    <w:basedOn w:val="a"/>
    <w:link w:val="af"/>
    <w:rsid w:val="008109C2"/>
    <w:pPr>
      <w:spacing w:after="0" w:line="240" w:lineRule="auto"/>
      <w:ind w:firstLine="85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rsid w:val="008109C2"/>
    <w:rPr>
      <w:sz w:val="24"/>
      <w:szCs w:val="24"/>
      <w:lang w:val="uk-UA"/>
    </w:rPr>
  </w:style>
  <w:style w:type="paragraph" w:styleId="af0">
    <w:name w:val="No Spacing"/>
    <w:uiPriority w:val="1"/>
    <w:qFormat/>
    <w:rsid w:val="005E6DE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rsid w:val="009D710D"/>
    <w:rPr>
      <w:rFonts w:ascii="Arial" w:hAnsi="Arial" w:cs="Arial"/>
      <w:b/>
      <w:bCs/>
      <w:sz w:val="26"/>
      <w:szCs w:val="26"/>
      <w:lang w:val="uk-UA"/>
    </w:rPr>
  </w:style>
  <w:style w:type="paragraph" w:customStyle="1" w:styleId="af1">
    <w:name w:val="Рисунки"/>
    <w:basedOn w:val="a"/>
    <w:rsid w:val="009D710D"/>
    <w:pPr>
      <w:spacing w:after="0" w:line="240" w:lineRule="auto"/>
      <w:jc w:val="center"/>
    </w:pPr>
    <w:rPr>
      <w:rFonts w:ascii="Arial" w:eastAsia="Times New Roman" w:hAnsi="Arial"/>
      <w:b/>
      <w:kern w:val="28"/>
      <w:sz w:val="16"/>
      <w:szCs w:val="24"/>
      <w:lang w:eastAsia="ru-RU"/>
    </w:rPr>
  </w:style>
  <w:style w:type="character" w:styleId="af2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f3">
    <w:name w:val="Таблицы"/>
    <w:basedOn w:val="a"/>
    <w:rsid w:val="009D40FD"/>
    <w:pPr>
      <w:spacing w:after="0" w:line="240" w:lineRule="auto"/>
      <w:jc w:val="center"/>
    </w:pPr>
    <w:rPr>
      <w:rFonts w:ascii="Arial" w:eastAsia="Times New Roman" w:hAnsi="Arial"/>
      <w:sz w:val="18"/>
      <w:szCs w:val="24"/>
      <w:lang w:val="ru-RU" w:eastAsia="ru-RU"/>
    </w:rPr>
  </w:style>
  <w:style w:type="paragraph" w:customStyle="1" w:styleId="af4">
    <w:name w:val="Надписи в рисунках"/>
    <w:basedOn w:val="a"/>
    <w:rsid w:val="00096498"/>
    <w:pPr>
      <w:spacing w:after="0" w:line="240" w:lineRule="auto"/>
      <w:jc w:val="center"/>
    </w:pPr>
    <w:rPr>
      <w:rFonts w:ascii="Arial" w:eastAsia="Times New Roman" w:hAnsi="Arial"/>
      <w:sz w:val="16"/>
      <w:szCs w:val="24"/>
      <w:lang w:val="ru-RU" w:eastAsia="ru-RU"/>
    </w:rPr>
  </w:style>
  <w:style w:type="paragraph" w:customStyle="1" w:styleId="af5">
    <w:name w:val="Подпись к рисунку"/>
    <w:basedOn w:val="af6"/>
    <w:next w:val="a"/>
    <w:rsid w:val="0060519B"/>
    <w:pPr>
      <w:keepNext w:val="0"/>
      <w:widowControl w:val="0"/>
      <w:spacing w:before="100" w:after="100"/>
    </w:pPr>
  </w:style>
  <w:style w:type="paragraph" w:customStyle="1" w:styleId="af6">
    <w:name w:val="Рисунок"/>
    <w:basedOn w:val="a"/>
    <w:next w:val="af5"/>
    <w:rsid w:val="0060519B"/>
    <w:pPr>
      <w:keepNext/>
      <w:spacing w:after="0" w:line="240" w:lineRule="auto"/>
      <w:ind w:firstLine="340"/>
      <w:jc w:val="center"/>
    </w:pPr>
    <w:rPr>
      <w:rFonts w:ascii="Peterburg" w:eastAsia="Times New Roman" w:hAnsi="Peterburg"/>
      <w:sz w:val="20"/>
      <w:szCs w:val="20"/>
      <w:lang w:eastAsia="ru-RU"/>
    </w:rPr>
  </w:style>
  <w:style w:type="character" w:styleId="af7">
    <w:name w:val="Placeholder Text"/>
    <w:basedOn w:val="a0"/>
    <w:uiPriority w:val="99"/>
    <w:semiHidden/>
    <w:rsid w:val="00245CE6"/>
    <w:rPr>
      <w:color w:val="808080"/>
    </w:rPr>
  </w:style>
  <w:style w:type="character" w:customStyle="1" w:styleId="str">
    <w:name w:val="str"/>
    <w:basedOn w:val="a0"/>
    <w:rsid w:val="006516F9"/>
  </w:style>
  <w:style w:type="character" w:customStyle="1" w:styleId="pln">
    <w:name w:val="pln"/>
    <w:basedOn w:val="a0"/>
    <w:rsid w:val="006516F9"/>
  </w:style>
  <w:style w:type="character" w:customStyle="1" w:styleId="pun">
    <w:name w:val="pun"/>
    <w:basedOn w:val="a0"/>
    <w:rsid w:val="00651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2214E-E8F3-455B-88F4-CD8FC878C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small.dot</Template>
  <TotalTime>403</TotalTime>
  <Pages>10</Pages>
  <Words>1089</Words>
  <Characters>6209</Characters>
  <Application>Microsoft Office Word</Application>
  <DocSecurity>0</DocSecurity>
  <Lines>51</Lines>
  <Paragraphs>14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Говорадло Дар`я Олегівна</dc:creator>
  <cp:lastModifiedBy>Роман</cp:lastModifiedBy>
  <cp:revision>13</cp:revision>
  <cp:lastPrinted>2015-03-05T20:32:00Z</cp:lastPrinted>
  <dcterms:created xsi:type="dcterms:W3CDTF">2018-06-18T19:06:00Z</dcterms:created>
  <dcterms:modified xsi:type="dcterms:W3CDTF">2022-06-02T17:06:00Z</dcterms:modified>
</cp:coreProperties>
</file>